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3" behindDoc="0" locked="0" layoutInCell="1" allowOverlap="1">
            <wp:simplePos x="0" y="0"/>
            <wp:positionH relativeFrom="page">
              <wp:posOffset>719999</wp:posOffset>
            </wp:positionH>
            <wp:positionV relativeFrom="paragraph">
              <wp:posOffset>-255</wp:posOffset>
            </wp:positionV>
            <wp:extent cx="2305050" cy="571500"/>
            <wp:effectExtent l="0" t="0" r="0" b="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0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0505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-554608</wp:posOffset>
            </wp:positionV>
            <wp:extent cx="4039235" cy="3240023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39235" cy="3240023"/>
                    </a:xfrm>
                    <a:custGeom>
                      <a:rect l="l" t="t" r="r" b="b"/>
                      <a:pathLst>
                        <a:path w="4039235" h="3240023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039235" y="0"/>
                          </a:cubicBezTo>
                          <a:cubicBezTo>
                            <a:pt x="4039235" y="0"/>
                            <a:pt x="4039235" y="0"/>
                            <a:pt x="4039235" y="3240023"/>
                          </a:cubicBezTo>
                          <a:cubicBezTo>
                            <a:pt x="4039235" y="3240023"/>
                            <a:pt x="4039235" y="3240023"/>
                            <a:pt x="0" y="3240023"/>
                          </a:cubicBezTo>
                          <a:cubicBezTo>
                            <a:pt x="0" y="3240023"/>
                            <a:pt x="0" y="3240023"/>
                            <a:pt x="0" y="3211448"/>
                          </a:cubicBezTo>
                          <a:cubicBezTo>
                            <a:pt x="0" y="3211448"/>
                            <a:pt x="0" y="3211448"/>
                            <a:pt x="4010660" y="3211448"/>
                          </a:cubicBezTo>
                          <a:cubicBezTo>
                            <a:pt x="4010660" y="3211448"/>
                            <a:pt x="4010660" y="3211448"/>
                            <a:pt x="4010660" y="28575"/>
                          </a:cubicBezTo>
                          <a:cubicBezTo>
                            <a:pt x="4010660" y="28575"/>
                            <a:pt x="4010660" y="28575"/>
                            <a:pt x="0" y="28575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4" behindDoc="0" locked="0" layoutInCell="1" allowOverlap="1">
            <wp:simplePos x="0" y="0"/>
            <wp:positionH relativeFrom="page">
              <wp:posOffset>4759197</wp:posOffset>
            </wp:positionH>
            <wp:positionV relativeFrom="paragraph">
              <wp:posOffset>-554608</wp:posOffset>
            </wp:positionV>
            <wp:extent cx="2040001" cy="3240023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0001" cy="3240023"/>
                    </a:xfrm>
                    <a:custGeom>
                      <a:rect l="l" t="t" r="r" b="b"/>
                      <a:pathLst>
                        <a:path w="2040001" h="3240023">
                          <a:moveTo>
                            <a:pt x="2040001" y="3240023"/>
                          </a:moveTo>
                          <a:cubicBezTo>
                            <a:pt x="2040001" y="3240023"/>
                            <a:pt x="2040001" y="3240023"/>
                            <a:pt x="0" y="3240023"/>
                          </a:cubicBezTo>
                          <a:cubicBezTo>
                            <a:pt x="0" y="3240023"/>
                            <a:pt x="0" y="3240023"/>
                            <a:pt x="0" y="0"/>
                          </a:cubicBezTo>
                          <a:cubicBezTo>
                            <a:pt x="0" y="0"/>
                            <a:pt x="0" y="0"/>
                            <a:pt x="2040001" y="0"/>
                          </a:cubicBezTo>
                          <a:cubicBezTo>
                            <a:pt x="2040001" y="0"/>
                            <a:pt x="2040001" y="0"/>
                            <a:pt x="2040001" y="28575"/>
                          </a:cubicBezTo>
                          <a:cubicBezTo>
                            <a:pt x="2040001" y="28575"/>
                            <a:pt x="2040001" y="28575"/>
                            <a:pt x="28575" y="28575"/>
                          </a:cubicBezTo>
                          <a:cubicBezTo>
                            <a:pt x="28575" y="28575"/>
                            <a:pt x="28575" y="28575"/>
                            <a:pt x="28575" y="3211448"/>
                          </a:cubicBezTo>
                          <a:cubicBezTo>
                            <a:pt x="28575" y="3211448"/>
                            <a:pt x="28575" y="3211448"/>
                            <a:pt x="2040001" y="3211448"/>
                          </a:cubicBezTo>
                          <a:close/>
                          <a:moveTo>
                            <a:pt x="2040001" y="3240023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6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36"/>
          <w:szCs w:val="36"/>
          <w:lang w:val="en-GB" w:bidi="en-GB"/>
        </w:rPr>
        <w:t>Opcenter Execution Pharma 2511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20" w:after="0" w:line="43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44"/>
          <w:szCs w:val="44"/>
          <w:lang w:val="en-GB" w:bidi="en-GB"/>
        </w:rPr>
        <w:t>Access Rights</w:t>
      </w:r>
      <w:r>
        <w:rPr>
          <w:rFonts w:ascii="Times New Roman" w:hAnsi="Times New Roman" w:eastAsia="Times New Roman" w:cs="Times New Roman"/>
          <w:sz w:val="44"/>
          <w:szCs w:val="4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4"/>
          <w:szCs w:val="24"/>
          <w:lang w:val="en-GB" w:bidi="en-GB"/>
        </w:rPr>
        <w:t>Functional Specification</w:t>
      </w:r>
      <w:r>
        <w:rPr>
          <w:rFonts w:ascii="Times New Roman" w:hAnsi="Times New Roman" w:eastAsia="Times New Roman" w:cs="Times New Roman"/>
          <w:sz w:val="24"/>
          <w:szCs w:val="24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99" w:lineRule="exact"/>
        <w:ind w:left="613" w:right="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-87780</wp:posOffset>
            </wp:positionV>
            <wp:extent cx="2040002" cy="1080007"/>
            <wp:effectExtent l="0" t="0" r="0" b="0"/>
            <wp:wrapNone/>
            <wp:docPr id="103" name="Freeform 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0002" cy="1080007"/>
                    </a:xfrm>
                    <a:custGeom>
                      <a:rect l="l" t="t" r="r" b="b"/>
                      <a:pathLst>
                        <a:path w="2040002" h="1080007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040002" y="0"/>
                          </a:cubicBezTo>
                          <a:cubicBezTo>
                            <a:pt x="2040002" y="0"/>
                            <a:pt x="2040002" y="0"/>
                            <a:pt x="2040002" y="1080007"/>
                          </a:cubicBezTo>
                          <a:cubicBezTo>
                            <a:pt x="2040002" y="1080007"/>
                            <a:pt x="2040002" y="1080007"/>
                            <a:pt x="0" y="1080007"/>
                          </a:cubicBezTo>
                          <a:cubicBezTo>
                            <a:pt x="0" y="1080007"/>
                            <a:pt x="0" y="1080007"/>
                            <a:pt x="0" y="1051432"/>
                          </a:cubicBezTo>
                          <a:cubicBezTo>
                            <a:pt x="0" y="1051432"/>
                            <a:pt x="0" y="1051432"/>
                            <a:pt x="2011427" y="1051432"/>
                          </a:cubicBezTo>
                          <a:cubicBezTo>
                            <a:pt x="2011427" y="1051432"/>
                            <a:pt x="2011427" y="1051432"/>
                            <a:pt x="2011427" y="28575"/>
                          </a:cubicBezTo>
                          <a:cubicBezTo>
                            <a:pt x="2011427" y="28575"/>
                            <a:pt x="2011427" y="28575"/>
                            <a:pt x="0" y="28575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0" behindDoc="0" locked="0" layoutInCell="1" allowOverlap="1">
            <wp:simplePos x="0" y="0"/>
            <wp:positionH relativeFrom="page">
              <wp:posOffset>4799965</wp:posOffset>
            </wp:positionH>
            <wp:positionV relativeFrom="line">
              <wp:posOffset>-87780</wp:posOffset>
            </wp:positionV>
            <wp:extent cx="2040001" cy="1080007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040001" cy="1080007"/>
                    </a:xfrm>
                    <a:custGeom>
                      <a:rect l="l" t="t" r="r" b="b"/>
                      <a:pathLst>
                        <a:path w="2040001" h="1080007">
                          <a:moveTo>
                            <a:pt x="2040001" y="1080007"/>
                          </a:moveTo>
                          <a:cubicBezTo>
                            <a:pt x="2040001" y="1080007"/>
                            <a:pt x="2040001" y="1080007"/>
                            <a:pt x="0" y="1080007"/>
                          </a:cubicBezTo>
                          <a:cubicBezTo>
                            <a:pt x="0" y="1080007"/>
                            <a:pt x="0" y="1080007"/>
                            <a:pt x="0" y="0"/>
                          </a:cubicBezTo>
                          <a:cubicBezTo>
                            <a:pt x="0" y="0"/>
                            <a:pt x="0" y="0"/>
                            <a:pt x="2040001" y="0"/>
                          </a:cubicBezTo>
                          <a:cubicBezTo>
                            <a:pt x="2040001" y="0"/>
                            <a:pt x="2040001" y="0"/>
                            <a:pt x="2040001" y="28575"/>
                          </a:cubicBezTo>
                          <a:cubicBezTo>
                            <a:pt x="2040001" y="28575"/>
                            <a:pt x="2040001" y="28575"/>
                            <a:pt x="28575" y="28575"/>
                          </a:cubicBezTo>
                          <a:cubicBezTo>
                            <a:pt x="28575" y="28575"/>
                            <a:pt x="28575" y="28575"/>
                            <a:pt x="28575" y="1051432"/>
                          </a:cubicBezTo>
                          <a:cubicBezTo>
                            <a:pt x="28575" y="1051432"/>
                            <a:pt x="28575" y="1051432"/>
                            <a:pt x="2040001" y="1051432"/>
                          </a:cubicBezTo>
                          <a:close/>
                          <a:moveTo>
                            <a:pt x="2040001" y="1080007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11/2025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-28829</wp:posOffset>
            </wp:positionV>
            <wp:extent cx="3071115" cy="360044"/>
            <wp:effectExtent l="0" t="0" r="0" b="0"/>
            <wp:wrapNone/>
            <wp:docPr id="107" name="Freeform 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71115" cy="360044"/>
                    </a:xfrm>
                    <a:custGeom>
                      <a:rect l="l" t="t" r="r" b="b"/>
                      <a:pathLst>
                        <a:path w="3071115" h="36004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071115" y="0"/>
                          </a:cubicBezTo>
                          <a:cubicBezTo>
                            <a:pt x="3071115" y="0"/>
                            <a:pt x="3071115" y="0"/>
                            <a:pt x="3071115" y="360044"/>
                          </a:cubicBezTo>
                          <a:cubicBezTo>
                            <a:pt x="3071115" y="360044"/>
                            <a:pt x="3071115" y="360044"/>
                            <a:pt x="0" y="360044"/>
                          </a:cubicBezTo>
                          <a:cubicBezTo>
                            <a:pt x="0" y="360044"/>
                            <a:pt x="0" y="360044"/>
                            <a:pt x="0" y="331469"/>
                          </a:cubicBezTo>
                          <a:cubicBezTo>
                            <a:pt x="0" y="331469"/>
                            <a:pt x="0" y="331469"/>
                            <a:pt x="3042540" y="331469"/>
                          </a:cubicBezTo>
                          <a:cubicBezTo>
                            <a:pt x="3042540" y="331469"/>
                            <a:pt x="3042540" y="331469"/>
                            <a:pt x="3042540" y="28575"/>
                          </a:cubicBezTo>
                          <a:cubicBezTo>
                            <a:pt x="3042540" y="28575"/>
                            <a:pt x="3042540" y="28575"/>
                            <a:pt x="0" y="28575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3" behindDoc="0" locked="0" layoutInCell="1" allowOverlap="1">
            <wp:simplePos x="0" y="0"/>
            <wp:positionH relativeFrom="page">
              <wp:posOffset>3791077</wp:posOffset>
            </wp:positionH>
            <wp:positionV relativeFrom="paragraph">
              <wp:posOffset>-28829</wp:posOffset>
            </wp:positionV>
            <wp:extent cx="3048889" cy="360044"/>
            <wp:effectExtent l="0" t="0" r="0" b="0"/>
            <wp:wrapNone/>
            <wp:docPr id="108" name="Freeform 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048889" cy="360044"/>
                    </a:xfrm>
                    <a:custGeom>
                      <a:rect l="l" t="t" r="r" b="b"/>
                      <a:pathLst>
                        <a:path w="3048889" h="360044">
                          <a:moveTo>
                            <a:pt x="3048889" y="360044"/>
                          </a:moveTo>
                          <a:cubicBezTo>
                            <a:pt x="3048889" y="360044"/>
                            <a:pt x="3048889" y="360044"/>
                            <a:pt x="0" y="360044"/>
                          </a:cubicBezTo>
                          <a:cubicBezTo>
                            <a:pt x="0" y="360044"/>
                            <a:pt x="0" y="360044"/>
                            <a:pt x="0" y="0"/>
                          </a:cubicBezTo>
                          <a:cubicBezTo>
                            <a:pt x="0" y="0"/>
                            <a:pt x="0" y="0"/>
                            <a:pt x="3048889" y="0"/>
                          </a:cubicBezTo>
                          <a:cubicBezTo>
                            <a:pt x="3048889" y="0"/>
                            <a:pt x="3048889" y="0"/>
                            <a:pt x="3048889" y="28575"/>
                          </a:cubicBezTo>
                          <a:cubicBezTo>
                            <a:pt x="3048889" y="28575"/>
                            <a:pt x="3048889" y="28575"/>
                            <a:pt x="28575" y="28575"/>
                          </a:cubicBezTo>
                          <a:cubicBezTo>
                            <a:pt x="28575" y="28575"/>
                            <a:pt x="28575" y="28575"/>
                            <a:pt x="28575" y="331469"/>
                          </a:cubicBezTo>
                          <a:cubicBezTo>
                            <a:pt x="28575" y="331469"/>
                            <a:pt x="28575" y="331469"/>
                            <a:pt x="3048889" y="331469"/>
                          </a:cubicBezTo>
                          <a:close/>
                          <a:moveTo>
                            <a:pt x="3048889" y="360044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This manual contains notes of varying importance that should be read with care; i.e.: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Important: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Highlights key information on handling the product, the product itself or to a particular part of the documentation.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Note: Provides supplementary information regarding handling the product, the product itself or a specific part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documentation.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Trademarks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 names identified by ® are registered trademarks of Siemens AG.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The remaining trademarks in this publication may be trademarks whose use by third parties for their own purposes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could violate the rights of the owner.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Disclaimer of Liability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9" w:after="0" w:line="359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 have reviewed the contents of this publication to ensure consistency with the hardware and software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described. Since variance cannot be precluded entirely, we cannot guarantee full consistency. However,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information in this publication is reviewed regularly and any necessary corrections are included in subsequent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editions.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Cybersecurity Information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Siemens provides products and solutions with industrial cybersecurity functions that support the secure operation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plants, systems, machines and networks.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 order to protect plants, systems, machines and networks against cyber threats, it is necessary to implement 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and continuously maintain - a holistic, state-of-the-art industrial cybersecurity concept. Siemens products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solutions constitute one element of such a concept.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Customers are responsible for preventing unauthorized access to their plants, systems, machines and networks.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Such systems, machines and components should only be connected to an enterprise network or the internet if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the extent such a connection is necessary and only when appropriate security measures (e.g. firewalls and/or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network segmentation) are in place.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6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additional information on industrial cybersecurity measures that may be implemented, please visit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270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186031</wp:posOffset>
            </wp:positionV>
            <wp:extent cx="2645410" cy="180"/>
            <wp:effectExtent l="0" t="0" r="0" b="0"/>
            <wp:wrapNone/>
            <wp:docPr id="109" name="Freeform 109">
              <a:hlinkClick r:id="rId105"/>
            </wp:docPr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45410" cy="180"/>
                    </a:xfrm>
                    <a:custGeom>
                      <a:rect l="l" t="t" r="r" b="b"/>
                      <a:pathLst>
                        <a:path w="2645410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645410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3572B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105" w:history="1">
        <w:r>
          <w:rPr baseline="0" dirty="0">
            <w:rFonts w:ascii="Source Sans Pro" w:hAnsi="Source Sans Pro" w:eastAsia="Source Sans Pro" w:cs="Source Sans Pro"/>
            <w:color w:val="3572B0"/>
            <w:sz w:val="20"/>
            <w:szCs w:val="20"/>
            <w:lang w:val="en-GB" w:bidi="en-GB"/>
          </w:rPr>
          <w:t>https://www.siemens.com/cybersecurity-industr</w:t>
        </w:r>
        <w:r>
          <w:rPr baseline="0" dirty="0">
            <w:rFonts w:ascii="Source Sans Pro" w:hAnsi="Source Sans Pro" w:eastAsia="Source Sans Pro" w:cs="Source Sans Pro"/>
            <w:color w:val="3572B0"/>
            <w:spacing w:val="1"/>
            <w:sz w:val="20"/>
            <w:szCs w:val="20"/>
            <w:lang w:val="en-GB" w:bidi="en-GB"/>
          </w:rPr>
          <w:t>y</w:t>
        </w:r>
      </w:hyperlink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360" w:lineRule="exact"/>
        <w:ind w:left="613" w:right="58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Siemens products and solutions undergo continuous development to make them more secure. Siemens strongly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recommends that product updates are applied as soon as they are available and that the latest product versions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7" w:after="0" w:line="360" w:lineRule="exact"/>
        <w:ind w:left="613" w:right="58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are used. Use of product versions that are no longer supported, and failure to apply the latest updates may increase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customer’s exposure to cyber threats.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128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To stay informed about product updates, subscribe to the Siemens Industrial Cybersecurity RSS feed under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27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186031</wp:posOffset>
            </wp:positionV>
            <wp:extent cx="1658748" cy="180"/>
            <wp:effectExtent l="0" t="0" r="0" b="0"/>
            <wp:wrapNone/>
            <wp:docPr id="110" name="Freeform 110">
              <a:hlinkClick r:id="rId106"/>
            </wp:docPr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58748" cy="180"/>
                    </a:xfrm>
                    <a:custGeom>
                      <a:rect l="l" t="t" r="r" b="b"/>
                      <a:pathLst>
                        <a:path w="1658748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658748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3572B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hyperlink r:id="rId106" w:history="1">
        <w:r>
          <w:rPr baseline="0" dirty="0">
            <w:rFonts w:ascii="Source Sans Pro" w:hAnsi="Source Sans Pro" w:eastAsia="Source Sans Pro" w:cs="Source Sans Pro"/>
            <w:color w:val="3572B0"/>
            <w:sz w:val="20"/>
            <w:szCs w:val="20"/>
            <w:lang w:val="en-GB" w:bidi="en-GB"/>
          </w:rPr>
          <w:t>https://www.siemens.com/cert</w:t>
        </w:r>
      </w:hyperlink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18"/>
          <w:szCs w:val="18"/>
          <w:lang w:val="en-GB" w:bidi="en-GB"/>
        </w:rPr>
        <w:t>Siemens AG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6" w:after="0" w:line="180" w:lineRule="exact"/>
        <w:ind w:left="613" w:right="0" w:firstLine="0"/>
      </w:pPr>
      <w:r>
        <w:drawing>
          <wp:anchor simplePos="0" relativeHeight="25165828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-195580</wp:posOffset>
            </wp:positionV>
            <wp:extent cx="1802004" cy="1080007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2004" cy="1080007"/>
                    </a:xfrm>
                    <a:custGeom>
                      <a:rect l="l" t="t" r="r" b="b"/>
                      <a:pathLst>
                        <a:path w="1802004" h="1080007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802004" y="0"/>
                          </a:cubicBezTo>
                          <a:cubicBezTo>
                            <a:pt x="1802004" y="0"/>
                            <a:pt x="1802004" y="0"/>
                            <a:pt x="1802004" y="1080007"/>
                          </a:cubicBezTo>
                          <a:cubicBezTo>
                            <a:pt x="1802004" y="1080007"/>
                            <a:pt x="1802004" y="1080007"/>
                            <a:pt x="0" y="1080007"/>
                          </a:cubicBezTo>
                          <a:cubicBezTo>
                            <a:pt x="0" y="1080007"/>
                            <a:pt x="0" y="1080007"/>
                            <a:pt x="0" y="1051432"/>
                          </a:cubicBezTo>
                          <a:cubicBezTo>
                            <a:pt x="0" y="1051432"/>
                            <a:pt x="0" y="1051432"/>
                            <a:pt x="1773429" y="1051432"/>
                          </a:cubicBezTo>
                          <a:cubicBezTo>
                            <a:pt x="1773429" y="1051432"/>
                            <a:pt x="1773429" y="1051432"/>
                            <a:pt x="1773429" y="28575"/>
                          </a:cubicBezTo>
                          <a:cubicBezTo>
                            <a:pt x="1773429" y="28575"/>
                            <a:pt x="1773429" y="28575"/>
                            <a:pt x="0" y="28575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Digital Industries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6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Postfach 48 48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6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90026 NÜRNBERG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6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18"/>
          <w:szCs w:val="18"/>
          <w:lang w:val="en-GB" w:bidi="en-GB"/>
        </w:rPr>
        <w:t>GERMANY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Copyright © Siemens AG 2025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022" w:space="5460"/>
            <w:col w:w="2510" w:space="0"/>
          </w:cols>
          <w:docGrid w:linePitch="360"/>
        </w:sectPr>
        <w:spacing w:before="156" w:after="0" w:line="180" w:lineRule="exact"/>
        <w:ind w:left="0" w:right="0" w:firstLine="0"/>
      </w:pPr>
      <w:r>
        <w:drawing>
          <wp:anchor simplePos="0" relativeHeight="251658287" behindDoc="1" locked="0" layoutInCell="1" allowOverlap="1">
            <wp:simplePos x="0" y="0"/>
            <wp:positionH relativeFrom="page">
              <wp:posOffset>5041010</wp:posOffset>
            </wp:positionH>
            <wp:positionV relativeFrom="line">
              <wp:posOffset>-195580</wp:posOffset>
            </wp:positionV>
            <wp:extent cx="1798956" cy="1080007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798956" cy="1080007"/>
                    </a:xfrm>
                    <a:custGeom>
                      <a:rect l="l" t="t" r="r" b="b"/>
                      <a:pathLst>
                        <a:path w="1798956" h="1080007">
                          <a:moveTo>
                            <a:pt x="1798956" y="1080007"/>
                          </a:moveTo>
                          <a:cubicBezTo>
                            <a:pt x="1798956" y="1080007"/>
                            <a:pt x="1798956" y="1080007"/>
                            <a:pt x="0" y="1080007"/>
                          </a:cubicBezTo>
                          <a:cubicBezTo>
                            <a:pt x="0" y="1080007"/>
                            <a:pt x="0" y="1080007"/>
                            <a:pt x="0" y="0"/>
                          </a:cubicBezTo>
                          <a:cubicBezTo>
                            <a:pt x="0" y="0"/>
                            <a:pt x="0" y="0"/>
                            <a:pt x="1798956" y="0"/>
                          </a:cubicBezTo>
                          <a:cubicBezTo>
                            <a:pt x="1798956" y="0"/>
                            <a:pt x="1798956" y="0"/>
                            <a:pt x="1798956" y="28575"/>
                          </a:cubicBezTo>
                          <a:cubicBezTo>
                            <a:pt x="1798956" y="28575"/>
                            <a:pt x="1798956" y="28575"/>
                            <a:pt x="28575" y="28575"/>
                          </a:cubicBezTo>
                          <a:cubicBezTo>
                            <a:pt x="28575" y="28575"/>
                            <a:pt x="28575" y="28575"/>
                            <a:pt x="28575" y="1051432"/>
                          </a:cubicBezTo>
                          <a:cubicBezTo>
                            <a:pt x="28575" y="1051432"/>
                            <a:pt x="28575" y="1051432"/>
                            <a:pt x="1798956" y="1051432"/>
                          </a:cubicBezTo>
                          <a:close/>
                          <a:moveTo>
                            <a:pt x="1798956" y="1080007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Technical data subject to change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Table of Contents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4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2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3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4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5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7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8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2"/>
          <w:sz w:val="28"/>
          <w:szCs w:val="28"/>
          <w:lang w:val="en-GB" w:bidi="en-GB"/>
        </w:rPr>
        <w:t>9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74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Revision Histor</w:t>
      </w:r>
      <w:r>
        <w:rPr baseline="0" dirty="0">
          <w:rFonts w:ascii="Source Sans Pro" w:hAnsi="Source Sans Pro" w:eastAsia="Source Sans Pro" w:cs="Source Sans Pro"/>
          <w:color w:val="000000"/>
          <w:spacing w:val="10"/>
          <w:sz w:val="28"/>
          <w:szCs w:val="28"/>
          <w:lang w:val="en-GB" w:bidi="en-GB"/>
        </w:rPr>
        <w:t>y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........................................................................................................4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Initials and Acronym</w:t>
      </w:r>
      <w:r>
        <w:rPr baseline="0" dirty="0">
          <w:rFonts w:ascii="Source Sans Pro" w:hAnsi="Source Sans Pro" w:eastAsia="Source Sans Pro" w:cs="Source Sans Pro"/>
          <w:color w:val="000000"/>
          <w:spacing w:val="13"/>
          <w:sz w:val="28"/>
          <w:szCs w:val="28"/>
          <w:lang w:val="en-GB" w:bidi="en-GB"/>
        </w:rPr>
        <w:t>s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...............................................................................................5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Preface ......................................................................................................................7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Introductio</w:t>
      </w:r>
      <w:r>
        <w:rPr baseline="0" dirty="0">
          <w:rFonts w:ascii="Source Sans Pro" w:hAnsi="Source Sans Pro" w:eastAsia="Source Sans Pro" w:cs="Source Sans Pro"/>
          <w:color w:val="000000"/>
          <w:spacing w:val="6"/>
          <w:sz w:val="28"/>
          <w:szCs w:val="28"/>
          <w:lang w:val="en-GB" w:bidi="en-GB"/>
        </w:rPr>
        <w:t>n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..............................................................................................................8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KERNEL 0-99 .............................................................................................................9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WEIGHING PROCEDURE 100-999 ...........................................................................12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PROCESS INSTRUCTIONS PI 1000-1999 ................................................................23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MATERIAL FLOW 2000-2999 ...................................................................................30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12" w:space="169"/>
            <w:col w:w="9329" w:space="0"/>
          </w:cols>
          <w:docGrid w:linePitch="360"/>
        </w:sectPr>
        <w:spacing w:before="175" w:after="0" w:line="2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RADIO FREQUENCY 3000-399</w:t>
      </w:r>
      <w:r>
        <w:rPr baseline="0" dirty="0">
          <w:rFonts w:ascii="Source Sans Pro" w:hAnsi="Source Sans Pro" w:eastAsia="Source Sans Pro" w:cs="Source Sans Pro"/>
          <w:color w:val="000000"/>
          <w:spacing w:val="12"/>
          <w:sz w:val="28"/>
          <w:szCs w:val="28"/>
          <w:lang w:val="en-GB" w:bidi="en-GB"/>
        </w:rPr>
        <w:t>9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...............................................................................43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4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10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FORMULAS 5000-600</w:t>
      </w:r>
      <w:r>
        <w:rPr baseline="0" dirty="0">
          <w:rFonts w:ascii="Source Sans Pro" w:hAnsi="Source Sans Pro" w:eastAsia="Source Sans Pro" w:cs="Source Sans Pro"/>
          <w:color w:val="000000"/>
          <w:spacing w:val="33"/>
          <w:sz w:val="28"/>
          <w:szCs w:val="28"/>
          <w:lang w:val="en-GB" w:bidi="en-GB"/>
        </w:rPr>
        <w:t>0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............................................................................................46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11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ACCESS MANAGEMENT 7000-8000</w:t>
      </w:r>
      <w:r>
        <w:rPr baseline="0" dirty="0">
          <w:rFonts w:ascii="Source Sans Pro" w:hAnsi="Source Sans Pro" w:eastAsia="Source Sans Pro" w:cs="Source Sans Pro"/>
          <w:color w:val="000000"/>
          <w:spacing w:val="11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........................................................................47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12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XSI 8000-9000</w:t>
      </w:r>
      <w:r>
        <w:rPr baseline="0" dirty="0">
          <w:rFonts w:ascii="Source Sans Pro" w:hAnsi="Source Sans Pro" w:eastAsia="Source Sans Pro" w:cs="Source Sans Pro"/>
          <w:color w:val="000000"/>
          <w:spacing w:val="10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.........................................................................................................48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13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WO MANAGEMENT 9000 .........................................................................................49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14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EQUIPMENT 10000</w:t>
      </w:r>
      <w:r>
        <w:rPr baseline="0" dirty="0">
          <w:rFonts w:ascii="Source Sans Pro" w:hAnsi="Source Sans Pro" w:eastAsia="Source Sans Pro" w:cs="Source Sans Pro"/>
          <w:color w:val="000000"/>
          <w:spacing w:val="11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.................................................................................................52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15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MASTER BATCH RECORD 1100</w:t>
      </w:r>
      <w:r>
        <w:rPr baseline="0" dirty="0">
          <w:rFonts w:ascii="Source Sans Pro" w:hAnsi="Source Sans Pro" w:eastAsia="Source Sans Pro" w:cs="Source Sans Pro"/>
          <w:color w:val="000000"/>
          <w:spacing w:val="21"/>
          <w:sz w:val="28"/>
          <w:szCs w:val="28"/>
          <w:lang w:val="en-GB" w:bidi="en-GB"/>
        </w:rPr>
        <w:t>0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.............................................................................54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8"/>
          <w:szCs w:val="28"/>
          <w:lang w:val="en-GB" w:bidi="en-GB"/>
        </w:rPr>
        <w:t>16</w:t>
      </w:r>
      <w:r>
        <w:rPr baseline="0" dirty="0">
          <w:rFonts w:ascii="Source Sans Pro" w:hAnsi="Source Sans Pro" w:eastAsia="Source Sans Pro" w:cs="Source Sans Pro"/>
          <w:color w:val="000000"/>
          <w:spacing w:val="14"/>
          <w:sz w:val="28"/>
          <w:szCs w:val="28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8"/>
          <w:szCs w:val="28"/>
          <w:lang w:val="en-GB" w:bidi="en-GB"/>
        </w:rPr>
        <w:t>CYCLIC OPERATIONS 12000 ...................................................................................55</w:t>
      </w:r>
      <w:r>
        <w:rPr>
          <w:rFonts w:ascii="Times New Roman" w:hAnsi="Times New Roman" w:eastAsia="Times New Roman" w:cs="Times New Roman"/>
          <w:sz w:val="28"/>
          <w:szCs w:val="2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tabs>
          <w:tab w:val="left" w:pos="10118"/>
        </w:tabs>
        <w:spacing w:before="0" w:after="0" w:line="180" w:lineRule="exact"/>
        <w:ind w:left="613" w:right="0" w:firstLine="0"/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378704" cy="288035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8704" cy="288035"/>
                    </a:xfrm>
                    <a:custGeom>
                      <a:rect l="l" t="t" r="r" b="b"/>
                      <a:pathLst>
                        <a:path w="5378704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8704" y="0"/>
                          </a:cubicBezTo>
                          <a:cubicBezTo>
                            <a:pt x="5378704" y="0"/>
                            <a:pt x="5378704" y="0"/>
                            <a:pt x="5378704" y="288035"/>
                          </a:cubicBezTo>
                          <a:cubicBezTo>
                            <a:pt x="5378704" y="288035"/>
                            <a:pt x="5378704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350129" y="259460"/>
                          </a:cubicBezTo>
                          <a:cubicBezTo>
                            <a:pt x="5350129" y="259460"/>
                            <a:pt x="5350129" y="259460"/>
                            <a:pt x="5350129" y="28574"/>
                          </a:cubicBezTo>
                          <a:cubicBezTo>
                            <a:pt x="5350129" y="28574"/>
                            <a:pt x="5350129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9" behindDoc="1" locked="0" layoutInCell="1" allowOverlap="1">
            <wp:simplePos x="0" y="0"/>
            <wp:positionH relativeFrom="page">
              <wp:posOffset>6098666</wp:posOffset>
            </wp:positionH>
            <wp:positionV relativeFrom="line">
              <wp:posOffset>-81280</wp:posOffset>
            </wp:positionV>
            <wp:extent cx="741300" cy="288035"/>
            <wp:effectExtent l="0" t="0" r="0" b="0"/>
            <wp:wrapNone/>
            <wp:docPr id="114" name="Freeform 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41300" cy="288035"/>
                    </a:xfrm>
                    <a:custGeom>
                      <a:rect l="l" t="t" r="r" b="b"/>
                      <a:pathLst>
                        <a:path w="741300" h="288035">
                          <a:moveTo>
                            <a:pt x="741300" y="288035"/>
                          </a:moveTo>
                          <a:cubicBezTo>
                            <a:pt x="741300" y="288035"/>
                            <a:pt x="741300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741300" y="0"/>
                          </a:cubicBezTo>
                          <a:cubicBezTo>
                            <a:pt x="741300" y="0"/>
                            <a:pt x="741300" y="0"/>
                            <a:pt x="741300" y="28574"/>
                          </a:cubicBezTo>
                          <a:cubicBezTo>
                            <a:pt x="741300" y="28574"/>
                            <a:pt x="741300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741300" y="259460"/>
                          </a:cubicBezTo>
                          <a:close/>
                          <a:moveTo>
                            <a:pt x="741300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18"/>
          <w:szCs w:val="18"/>
          <w:lang w:val="en-GB" w:bidi="en-GB"/>
        </w:rPr>
        <w:t>Sp-AccessRights-2511	</w:t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18"/>
          <w:szCs w:val="18"/>
          <w:lang w:val="en-GB" w:bidi="en-GB"/>
        </w:rPr>
        <w:t>iii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Revision History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Revision History" w:id="1"/>
      <w:bookmarkEnd w:id="1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1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Revision History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491872" cy="542925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1872" cy="542925"/>
                    </a:xfrm>
                    <a:custGeom>
                      <a:rect l="l" t="t" r="r" b="b"/>
                      <a:pathLst>
                        <a:path w="491872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1872" y="0"/>
                          </a:cubicBezTo>
                          <a:cubicBezTo>
                            <a:pt x="491872" y="0"/>
                            <a:pt x="491872" y="0"/>
                            <a:pt x="491872" y="542925"/>
                          </a:cubicBezTo>
                          <a:cubicBezTo>
                            <a:pt x="491872" y="542925"/>
                            <a:pt x="491872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Relea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5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-391287</wp:posOffset>
            </wp:positionV>
            <wp:extent cx="6120004" cy="2247900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2247900"/>
                    </a:xfrm>
                    <a:custGeom>
                      <a:rect l="l" t="t" r="r" b="b"/>
                      <a:pathLst>
                        <a:path w="6120004" h="22479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2247900"/>
                          </a:cubicBezTo>
                          <a:cubicBezTo>
                            <a:pt x="6120004" y="2247900"/>
                            <a:pt x="6120004" y="2247900"/>
                            <a:pt x="0" y="22479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2238375"/>
                          </a:cubicBezTo>
                          <a:cubicBezTo>
                            <a:pt x="6110479" y="2238375"/>
                            <a:pt x="6110479" y="2238375"/>
                            <a:pt x="9525" y="22383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2505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53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119" name="Freeform 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2511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28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18"/>
          <w:szCs w:val="18"/>
          <w:lang w:val="en-GB" w:bidi="en-GB"/>
        </w:rPr>
        <w:t>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1216660</wp:posOffset>
            </wp:positionH>
            <wp:positionV relativeFrom="line">
              <wp:posOffset>-140105</wp:posOffset>
            </wp:positionV>
            <wp:extent cx="945388" cy="542925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45388" cy="542925"/>
                    </a:xfrm>
                    <a:custGeom>
                      <a:rect l="l" t="t" r="r" b="b"/>
                      <a:pathLst>
                        <a:path w="945388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45388" y="0"/>
                          </a:cubicBezTo>
                          <a:cubicBezTo>
                            <a:pt x="945388" y="0"/>
                            <a:pt x="945388" y="0"/>
                            <a:pt x="945388" y="542925"/>
                          </a:cubicBezTo>
                          <a:cubicBezTo>
                            <a:pt x="945388" y="542925"/>
                            <a:pt x="945388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1211961</wp:posOffset>
            </wp:positionH>
            <wp:positionV relativeFrom="paragraph">
              <wp:posOffset>-409448</wp:posOffset>
            </wp:positionV>
            <wp:extent cx="9525" cy="2238375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238375"/>
                    </a:xfrm>
                    <a:custGeom>
                      <a:rect l="l" t="t" r="r" b="b"/>
                      <a:pathLst>
                        <a:path w="9525" h="22383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238375"/>
                          </a:cubicBezTo>
                          <a:cubicBezTo>
                            <a:pt x="9525" y="2238375"/>
                            <a:pt x="9525" y="2238375"/>
                            <a:pt x="0" y="2238375"/>
                          </a:cubicBezTo>
                          <a:cubicBezTo>
                            <a:pt x="0" y="2238375"/>
                            <a:pt x="0" y="22383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May 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November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285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6339943</wp:posOffset>
            </wp:positionV>
            <wp:extent cx="5414138" cy="288035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2162048</wp:posOffset>
            </wp:positionH>
            <wp:positionV relativeFrom="line">
              <wp:posOffset>-140105</wp:posOffset>
            </wp:positionV>
            <wp:extent cx="4673219" cy="542925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73219" cy="542925"/>
                    </a:xfrm>
                    <a:custGeom>
                      <a:rect l="l" t="t" r="r" b="b"/>
                      <a:pathLst>
                        <a:path w="4673219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73219" y="0"/>
                          </a:cubicBezTo>
                          <a:cubicBezTo>
                            <a:pt x="4673219" y="0"/>
                            <a:pt x="4673219" y="0"/>
                            <a:pt x="4673219" y="542925"/>
                          </a:cubicBezTo>
                          <a:cubicBezTo>
                            <a:pt x="4673219" y="542925"/>
                            <a:pt x="4673219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Modifications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55" behindDoc="0" locked="0" layoutInCell="1" allowOverlap="1">
            <wp:simplePos x="0" y="0"/>
            <wp:positionH relativeFrom="page">
              <wp:posOffset>2157348</wp:posOffset>
            </wp:positionH>
            <wp:positionV relativeFrom="paragraph">
              <wp:posOffset>-409448</wp:posOffset>
            </wp:positionV>
            <wp:extent cx="9525" cy="2238375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238375"/>
                    </a:xfrm>
                    <a:custGeom>
                      <a:rect l="l" t="t" r="r" b="b"/>
                      <a:pathLst>
                        <a:path w="9525" h="22383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238375"/>
                          </a:cubicBezTo>
                          <a:cubicBezTo>
                            <a:pt x="9525" y="2238375"/>
                            <a:pt x="9525" y="2238375"/>
                            <a:pt x="0" y="2238375"/>
                          </a:cubicBezTo>
                          <a:cubicBezTo>
                            <a:pt x="0" y="2238375"/>
                            <a:pt x="0" y="22383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Document created from v2411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0" w:right="328" w:firstLine="0"/>
      </w:pPr>
      <w:r>
        <w:drawing>
          <wp:anchor simplePos="0" relativeHeight="251658268" behindDoc="1" locked="0" layoutInCell="1" allowOverlap="1">
            <wp:simplePos x="0" y="0"/>
            <wp:positionH relativeFrom="page">
              <wp:posOffset>2243073</wp:posOffset>
            </wp:positionH>
            <wp:positionV relativeFrom="line">
              <wp:posOffset>182856</wp:posOffset>
            </wp:positionV>
            <wp:extent cx="1342898" cy="180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2898" cy="180"/>
                    </a:xfrm>
                    <a:custGeom>
                      <a:rect l="l" t="t" r="r" b="b"/>
                      <a:pathLst>
                        <a:path w="1342898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2898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3572B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3572B0"/>
          <w:sz w:val="20"/>
          <w:szCs w:val="20"/>
          <w:lang w:val="en-GB" w:bidi="en-GB"/>
        </w:rPr>
        <w:t>PROCESS INSTRUCTIONS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[PI]: 1000 – 1999: Add 2 functions: 1919 </w:t>
      </w:r>
      <w:r>
        <w:rPr baseline="0" dirty="0">
          <w:rFonts w:ascii="Source Sans Pro" w:hAnsi="Source Sans Pro" w:eastAsia="Source Sans Pro" w:cs="Source Sans Pro"/>
          <w:color w:val="172B4D"/>
          <w:spacing w:val="-2"/>
          <w:sz w:val="20"/>
          <w:szCs w:val="20"/>
          <w:lang w:val="en-GB" w:bidi="en-GB"/>
        </w:rPr>
        <w:t>ADD MANUALLY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172B4D"/>
          <w:sz w:val="20"/>
          <w:szCs w:val="20"/>
          <w:lang w:val="en-GB" w:bidi="en-GB"/>
        </w:rPr>
        <w:t>DEVIATION and 1920 ADD MANUALLY A REMARK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0" w:right="624" w:firstLine="0"/>
      </w:pPr>
      <w:r>
        <w:drawing>
          <wp:anchor simplePos="0" relativeHeight="251658273" behindDoc="1" locked="0" layoutInCell="1" allowOverlap="1">
            <wp:simplePos x="0" y="0"/>
            <wp:positionH relativeFrom="page">
              <wp:posOffset>2243073</wp:posOffset>
            </wp:positionH>
            <wp:positionV relativeFrom="line">
              <wp:posOffset>182856</wp:posOffset>
            </wp:positionV>
            <wp:extent cx="1439799" cy="180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39799" cy="180"/>
                    </a:xfrm>
                    <a:custGeom>
                      <a:rect l="l" t="t" r="r" b="b"/>
                      <a:pathLst>
                        <a:path w="1439799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39799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3572B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3572B0"/>
          <w:sz w:val="20"/>
          <w:szCs w:val="20"/>
          <w:lang w:val="en-GB" w:bidi="en-GB"/>
        </w:rPr>
        <w:t>CYCLIC OPERATIONS 12000</w:t>
      </w:r>
      <w:r>
        <w:rPr baseline="0" dirty="0">
          <w:rFonts w:ascii="Source Sans Pro" w:hAnsi="Source Sans Pro" w:eastAsia="Source Sans Pro" w:cs="Source Sans Pro"/>
          <w:color w:val="172B4D"/>
          <w:spacing w:val="-1"/>
          <w:sz w:val="20"/>
          <w:szCs w:val="20"/>
          <w:lang w:val="en-GB" w:bidi="en-GB"/>
        </w:rPr>
        <w:t>: Added New access right for Cyclic Operation Pause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172B4D"/>
          <w:sz w:val="20"/>
          <w:szCs w:val="20"/>
          <w:lang w:val="en-GB" w:bidi="en-GB"/>
        </w:rPr>
        <w:t>reasons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0" behindDoc="1" locked="0" layoutInCell="1" allowOverlap="1">
            <wp:simplePos x="0" y="0"/>
            <wp:positionH relativeFrom="page">
              <wp:posOffset>2243073</wp:posOffset>
            </wp:positionH>
            <wp:positionV relativeFrom="line">
              <wp:posOffset>74906</wp:posOffset>
            </wp:positionV>
            <wp:extent cx="1342898" cy="180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2898" cy="180"/>
                    </a:xfrm>
                    <a:custGeom>
                      <a:rect l="l" t="t" r="r" b="b"/>
                      <a:pathLst>
                        <a:path w="1342898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2898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3572B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3572B0"/>
          <w:sz w:val="20"/>
          <w:szCs w:val="20"/>
          <w:lang w:val="en-GB" w:bidi="en-GB"/>
        </w:rPr>
        <w:t>PROCESS INSTRUCTIONS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 [PI]: 1202: add a new function "Web Tag Correction"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3" w:space="0" w:equalWidth="0">
            <w:col w:w="1301" w:space="242"/>
            <w:col w:w="915" w:space="573"/>
            <w:col w:w="7279" w:space="0"/>
          </w:cols>
          <w:docGrid w:linePitch="360"/>
        </w:sectPr>
        <w:spacing w:before="0" w:after="0" w:line="180" w:lineRule="exact"/>
        <w:ind w:left="5499" w:right="40" w:firstLine="0"/>
        <w:jc w:val="right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 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37845</wp:posOffset>
            </wp:positionV>
            <wp:extent cx="6120004" cy="12700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pacing w:before="0" w:after="0" w:line="360" w:lineRule="exact"/>
        <w:ind w:left="613" w:right="0" w:firstLine="0"/>
      </w:pPr>
      <w:bookmarkStart w:name="Initials and Acronyms" w:id="2"/>
      <w:bookmarkEnd w:id="2"/>
      <w:r/>
      <w:r>
        <w:rPr baseline="0" dirty="0">
          <w:rFonts w:ascii="Source Sans Pro" w:hAnsi="Source Sans Pro" w:eastAsia="Source Sans Pro" w:cs="Source Sans Pro"/>
          <w:color w:val="000000"/>
          <w:spacing w:val="-24"/>
          <w:sz w:val="36"/>
          <w:szCs w:val="36"/>
          <w:lang w:val="en-GB" w:bidi="en-GB"/>
        </w:rPr>
        <w:t>2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7705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Initials and Acronyms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49" w:space="128"/>
            <w:col w:w="9334" w:space="0"/>
          </w:cols>
          <w:docGrid w:linePitch="360"/>
        </w:sectPr>
        <w:spacing w:before="0" w:after="0" w:line="360" w:lineRule="exact"/>
        <w:ind w:left="0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249809</wp:posOffset>
            </wp:positionV>
            <wp:extent cx="1365378" cy="390525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65378" cy="390525"/>
                    </a:xfrm>
                    <a:custGeom>
                      <a:rect l="l" t="t" r="r" b="b"/>
                      <a:pathLst>
                        <a:path w="1365378" h="390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65378" y="0"/>
                          </a:cubicBezTo>
                          <a:cubicBezTo>
                            <a:pt x="1365378" y="0"/>
                            <a:pt x="1365378" y="0"/>
                            <a:pt x="1365378" y="390525"/>
                          </a:cubicBezTo>
                          <a:cubicBezTo>
                            <a:pt x="1365378" y="390525"/>
                            <a:pt x="1365378" y="390525"/>
                            <a:pt x="0" y="390525"/>
                          </a:cubicBezTo>
                          <a:cubicBezTo>
                            <a:pt x="0" y="390525"/>
                            <a:pt x="0" y="390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5" behindDoc="1" locked="0" layoutInCell="1" allowOverlap="1">
            <wp:simplePos x="0" y="0"/>
            <wp:positionH relativeFrom="page">
              <wp:posOffset>2090166</wp:posOffset>
            </wp:positionH>
            <wp:positionV relativeFrom="line">
              <wp:posOffset>249809</wp:posOffset>
            </wp:positionV>
            <wp:extent cx="4745101" cy="390525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745101" cy="390525"/>
                    </a:xfrm>
                    <a:custGeom>
                      <a:rect l="l" t="t" r="r" b="b"/>
                      <a:pathLst>
                        <a:path w="4745101" h="390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745101" y="0"/>
                          </a:cubicBezTo>
                          <a:cubicBezTo>
                            <a:pt x="4745101" y="0"/>
                            <a:pt x="4745101" y="0"/>
                            <a:pt x="4745101" y="390525"/>
                          </a:cubicBezTo>
                          <a:cubicBezTo>
                            <a:pt x="4745101" y="390525"/>
                            <a:pt x="4745101" y="390525"/>
                            <a:pt x="0" y="390525"/>
                          </a:cubicBezTo>
                          <a:cubicBezTo>
                            <a:pt x="0" y="390525"/>
                            <a:pt x="0" y="390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Initials and Acronyms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Initials and acronyms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A/L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DOT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DPY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-1410462</wp:posOffset>
            </wp:positionV>
            <wp:extent cx="6120004" cy="7429499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429499"/>
                    </a:xfrm>
                    <a:custGeom>
                      <a:rect l="l" t="t" r="r" b="b"/>
                      <a:pathLst>
                        <a:path w="6120004" h="742949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429499"/>
                          </a:cubicBezTo>
                          <a:cubicBezTo>
                            <a:pt x="6120004" y="7429499"/>
                            <a:pt x="6120004" y="7429499"/>
                            <a:pt x="0" y="742949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419974"/>
                          </a:cubicBezTo>
                          <a:cubicBezTo>
                            <a:pt x="6110479" y="7419974"/>
                            <a:pt x="6110479" y="7419974"/>
                            <a:pt x="9525" y="741997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e.g.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FEFO &amp; FIFO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i.e.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IL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LDU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N.B.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OPC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PLC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RF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RM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SG-FG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WDU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WMI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42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51" name="Freeform 1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Meaning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Approved or Launched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Direct Output Transaction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Dispensing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2085339</wp:posOffset>
            </wp:positionH>
            <wp:positionV relativeFrom="paragraph">
              <wp:posOffset>-1405763</wp:posOffset>
            </wp:positionV>
            <wp:extent cx="9525" cy="7419975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419975"/>
                    </a:xfrm>
                    <a:custGeom>
                      <a:rect l="l" t="t" r="r" b="b"/>
                      <a:pathLst>
                        <a:path w="9525" h="74199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419975"/>
                          </a:cubicBezTo>
                          <a:cubicBezTo>
                            <a:pt x="9525" y="7419975"/>
                            <a:pt x="9525" y="7419975"/>
                            <a:pt x="0" y="7419975"/>
                          </a:cubicBezTo>
                          <a:cubicBezTo>
                            <a:pt x="0" y="7419975"/>
                            <a:pt x="0" y="74199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Latin abbreviation – "exempli gratia" (means "for instance")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First Expired First Out &amp; First In First Out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Latin abbreviation – "id est" (means "that is to say")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Integration Layer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Limit Date of Use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Latin abbreviation – "Nota Bene" (means "please note well")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OLE (Object Linking and Embedding) for Process Control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Process Instruction(s)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Programmable Logic Controller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Radiofrequency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Raw Material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Start Gross – Final Gross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Weighing Dispensary Unit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Windows Management Instrumentation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Work Order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703" w:space="215"/>
            <w:col w:w="7392" w:space="0"/>
          </w:cols>
          <w:docGrid w:linePitch="360"/>
        </w:sectPr>
        <w:spacing w:before="0" w:after="0" w:line="180" w:lineRule="exact"/>
        <w:ind w:left="7244" w:right="0" w:firstLine="0"/>
      </w:pPr>
      <w:r>
        <w:drawing>
          <wp:anchor simplePos="0" relativeHeight="251658344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18"/>
          <w:szCs w:val="18"/>
          <w:lang w:val="en-GB" w:bidi="en-GB"/>
        </w:rPr>
        <w:t>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Initials and Acronyms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50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-144804</wp:posOffset>
            </wp:positionV>
            <wp:extent cx="6120004" cy="942975"/>
            <wp:effectExtent l="0" t="0" r="0" b="0"/>
            <wp:wrapNone/>
            <wp:docPr id="155" name="Freeform 1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942975"/>
                    </a:xfrm>
                    <a:custGeom>
                      <a:rect l="l" t="t" r="r" b="b"/>
                      <a:pathLst>
                        <a:path w="6120004" h="9429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942975"/>
                          </a:cubicBezTo>
                          <a:cubicBezTo>
                            <a:pt x="6120004" y="942975"/>
                            <a:pt x="6120004" y="942975"/>
                            <a:pt x="0" y="9429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933450"/>
                          </a:cubicBezTo>
                          <a:cubicBezTo>
                            <a:pt x="6110479" y="933450"/>
                            <a:pt x="6110479" y="933450"/>
                            <a:pt x="9525" y="9334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1365378" cy="390525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65378" cy="390525"/>
                    </a:xfrm>
                    <a:custGeom>
                      <a:rect l="l" t="t" r="r" b="b"/>
                      <a:pathLst>
                        <a:path w="1365378" h="390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65378" y="0"/>
                          </a:cubicBezTo>
                          <a:cubicBezTo>
                            <a:pt x="1365378" y="0"/>
                            <a:pt x="1365378" y="0"/>
                            <a:pt x="1365378" y="390525"/>
                          </a:cubicBezTo>
                          <a:cubicBezTo>
                            <a:pt x="1365378" y="390525"/>
                            <a:pt x="1365378" y="390525"/>
                            <a:pt x="0" y="390525"/>
                          </a:cubicBezTo>
                          <a:cubicBezTo>
                            <a:pt x="0" y="390525"/>
                            <a:pt x="0" y="390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Initials and acronyms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XSI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25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58" name="Freeform 1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8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159" name="Freeform 1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18"/>
          <w:szCs w:val="18"/>
          <w:lang w:val="en-GB" w:bidi="en-GB"/>
        </w:rPr>
        <w:t>6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9" behindDoc="0" locked="0" layoutInCell="1" allowOverlap="1">
            <wp:simplePos x="0" y="0"/>
            <wp:positionH relativeFrom="page">
              <wp:posOffset>2085339</wp:posOffset>
            </wp:positionH>
            <wp:positionV relativeFrom="line">
              <wp:posOffset>-140105</wp:posOffset>
            </wp:positionV>
            <wp:extent cx="9525" cy="933450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933450"/>
                    </a:xfrm>
                    <a:custGeom>
                      <a:rect l="l" t="t" r="r" b="b"/>
                      <a:pathLst>
                        <a:path w="9525" h="9334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933450"/>
                          </a:cubicBezTo>
                          <a:cubicBezTo>
                            <a:pt x="9525" y="933450"/>
                            <a:pt x="9525" y="933450"/>
                            <a:pt x="0" y="933450"/>
                          </a:cubicBezTo>
                          <a:cubicBezTo>
                            <a:pt x="0" y="933450"/>
                            <a:pt x="0" y="9334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5" behindDoc="1" locked="0" layoutInCell="1" allowOverlap="1">
            <wp:simplePos x="0" y="0"/>
            <wp:positionH relativeFrom="page">
              <wp:posOffset>2090166</wp:posOffset>
            </wp:positionH>
            <wp:positionV relativeFrom="line">
              <wp:posOffset>-140105</wp:posOffset>
            </wp:positionV>
            <wp:extent cx="4745101" cy="390525"/>
            <wp:effectExtent l="0" t="0" r="0" b="0"/>
            <wp:wrapNone/>
            <wp:docPr id="161" name="Freeform 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745101" cy="390525"/>
                    </a:xfrm>
                    <a:custGeom>
                      <a:rect l="l" t="t" r="r" b="b"/>
                      <a:pathLst>
                        <a:path w="4745101" h="390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745101" y="0"/>
                          </a:cubicBezTo>
                          <a:cubicBezTo>
                            <a:pt x="4745101" y="0"/>
                            <a:pt x="4745101" y="0"/>
                            <a:pt x="4745101" y="390525"/>
                          </a:cubicBezTo>
                          <a:cubicBezTo>
                            <a:pt x="4745101" y="390525"/>
                            <a:pt x="4745101" y="390525"/>
                            <a:pt x="0" y="390525"/>
                          </a:cubicBezTo>
                          <a:cubicBezTo>
                            <a:pt x="0" y="390525"/>
                            <a:pt x="0" y="390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Meaning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Integration System (allows communication between Opcenter Execution Pharma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other systems)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703" w:space="215"/>
            <w:col w:w="7392" w:space="0"/>
          </w:cols>
          <w:docGrid w:linePitch="360"/>
        </w:sectPr>
        <w:spacing w:before="0" w:after="0" w:line="180" w:lineRule="exact"/>
        <w:ind w:left="5613" w:right="40" w:firstLine="0"/>
        <w:jc w:val="right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 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37845</wp:posOffset>
            </wp:positionV>
            <wp:extent cx="6120004" cy="12700"/>
            <wp:effectExtent l="0" t="0" r="0" b="0"/>
            <wp:wrapNone/>
            <wp:docPr id="162" name="Freeform 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pacing w:before="0" w:after="0" w:line="360" w:lineRule="exact"/>
        <w:ind w:left="613" w:right="0" w:firstLine="0"/>
      </w:pPr>
      <w:bookmarkStart w:name="Preface" w:id="3"/>
      <w:bookmarkEnd w:id="3"/>
      <w:r/>
      <w:r>
        <w:rPr baseline="0" dirty="0">
          <w:rFonts w:ascii="Source Sans Pro" w:hAnsi="Source Sans Pro" w:eastAsia="Source Sans Pro" w:cs="Source Sans Pro"/>
          <w:color w:val="000000"/>
          <w:spacing w:val="-24"/>
          <w:sz w:val="36"/>
          <w:szCs w:val="36"/>
          <w:lang w:val="en-GB" w:bidi="en-GB"/>
        </w:rPr>
        <w:t>3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8715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3"/>
          <w:sz w:val="18"/>
          <w:szCs w:val="18"/>
          <w:lang w:val="en-GB" w:bidi="en-GB"/>
        </w:rPr>
        <w:t>Preface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49" w:space="128"/>
            <w:col w:w="9334" w:space="0"/>
          </w:cols>
          <w:docGrid w:linePitch="360"/>
        </w:sectPr>
        <w:spacing w:before="0" w:after="0" w:line="36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36"/>
          <w:szCs w:val="36"/>
          <w:lang w:val="en-GB" w:bidi="en-GB"/>
        </w:rPr>
        <w:t>Preface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58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Purpose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84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This document describes access rights configuration within Opcenter Execution Pharma software.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 includes exhaustive list of all functionalities available in the system and their description.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1"/>
          <w:sz w:val="20"/>
          <w:szCs w:val="20"/>
          <w:lang w:val="en-GB" w:bidi="en-GB"/>
        </w:rPr>
        <w:t>Basic knowledge required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This document is intended for Opcenter Execution Pharma users. To be able to understand the concepts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examples discussed in this document, the reader should at least have taken the Opcenter Execution Pharma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Training and have general knowledge of Opcenter</w:t>
      </w:r>
      <w:r>
        <w:rPr baseline="0" dirty="0">
          <w:rFonts w:ascii="Source Sans Pro" w:hAnsi="Source Sans Pro" w:eastAsia="Source Sans Pro" w:cs="Source Sans Pro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Execution Pharma and related technologies.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25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63" name="Freeform 1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58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64" name="Freeform 1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9701" w:space="480"/>
            <w:col w:w="129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18"/>
          <w:szCs w:val="18"/>
          <w:lang w:val="en-GB" w:bidi="en-GB"/>
        </w:rPr>
        <w:t>7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Introduction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65" name="Freeform 1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pacing w:before="0" w:after="0" w:line="360" w:lineRule="exact"/>
        <w:ind w:left="613" w:right="0" w:firstLine="0"/>
      </w:pPr>
      <w:bookmarkStart w:name="Introduction" w:id="4"/>
      <w:bookmarkEnd w:id="4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4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z w:val="36"/>
          <w:szCs w:val="36"/>
          <w:lang w:val="en-GB" w:bidi="en-GB"/>
        </w:rPr>
        <w:t>Introduction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 functionalities linked up two fields, which allow configuring access to functions.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5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client can neither access nor modify the functions that have been set by default (by Siemens®). All the other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functions can be configured (in this case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Parameterable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field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Yes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5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provide access to functions, an identification window is displayed – or not – each time a function is accessed.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is managed by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Has to identify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field.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 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*The </w:t>
      </w:r>
      <w:r>
        <w:rPr baseline="0" dirty="0">
          <w:rFonts w:ascii="Source Sans Pro" w:hAnsi="Source Sans Pro" w:eastAsia="Source Sans Pro" w:cs="Source Sans Pro"/>
          <w:b/>
          <w:bCs/>
          <w:i/>
          <w:iCs/>
          <w:color w:val="000000"/>
          <w:sz w:val="20"/>
          <w:szCs w:val="20"/>
          <w:lang w:val="en-GB" w:bidi="en-GB"/>
        </w:rPr>
        <w:t>Has to identify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 field: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5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If its value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No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, access is controlled once the function is selected. If the connected user has been assigned  </w:t>
      </w:r>
      <w:r>
        <w:br w:type="textWrapping" w:clear="all"/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rights to access functions (available from the workgroup to which the user is assigned), s/he can access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function. If not, the user cannot click the button, or the function key is disabled.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5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If its value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Yes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: an identification window is displayed once the function is selected. The user must enter his/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her identification data. Access control is carried out after user identification is completed. If the identified user has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access to the function, then s/he is allowed to use the function. If not, a message is displayed to inform the user s/he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does not have access to the function.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613" w:right="561" w:firstLine="0"/>
      </w:pPr>
      <w:r>
        <w:drawing>
          <wp:anchor simplePos="0" relativeHeight="251658273" behindDoc="1" locked="0" layoutInCell="1" allowOverlap="1">
            <wp:simplePos x="0" y="0"/>
            <wp:positionH relativeFrom="page">
              <wp:posOffset>2936875</wp:posOffset>
            </wp:positionH>
            <wp:positionV relativeFrom="line">
              <wp:posOffset>209526</wp:posOffset>
            </wp:positionV>
            <wp:extent cx="883411" cy="180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83411" cy="180"/>
                    </a:xfrm>
                    <a:custGeom>
                      <a:rect l="l" t="t" r="r" b="b"/>
                      <a:pathLst>
                        <a:path w="883411" h="18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83411" y="0"/>
                          </a:cubicBezTo>
                        </a:path>
                      </a:pathLst>
                    </a:custGeom>
                    <a:noFill/>
                    <a:ln w="6350" cap="flat" cmpd="sng">
                      <a:solidFill>
                        <a:srgbClr val="00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N.B.: All standard access rights have been set up by default as not being submitted to identification, except for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rights 1895, 1896, 14899, 1900, 2180, and 9003, which require identification.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tabs>
          <w:tab w:val="left" w:pos="8611"/>
        </w:tabs>
        <w:spacing w:before="0" w:after="0" w:line="180" w:lineRule="exact"/>
        <w:ind w:left="613" w:right="0" w:firstLine="0"/>
      </w:pPr>
      <w:r>
        <w:drawing>
          <wp:anchor simplePos="0" relativeHeight="25165827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9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18"/>
          <w:szCs w:val="18"/>
          <w:lang w:val="en-GB" w:bidi="en-GB"/>
        </w:rPr>
        <w:t>8	</w:t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9327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KERNEL 0-99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KERNEL 0-99" w:id="5"/>
      <w:bookmarkEnd w:id="5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5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36"/>
          <w:szCs w:val="36"/>
          <w:lang w:val="en-GB" w:bidi="en-GB"/>
        </w:rPr>
        <w:t>KERNEL 0-99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0979" cy="695325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0979" cy="695325"/>
                    </a:xfrm>
                    <a:custGeom>
                      <a:rect l="l" t="t" r="r" b="b"/>
                      <a:pathLst>
                        <a:path w="72097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0979" y="0"/>
                          </a:cubicBezTo>
                          <a:cubicBezTo>
                            <a:pt x="720979" y="0"/>
                            <a:pt x="720979" y="0"/>
                            <a:pt x="720979" y="695325"/>
                          </a:cubicBezTo>
                          <a:cubicBezTo>
                            <a:pt x="720979" y="695325"/>
                            <a:pt x="72097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-1459991</wp:posOffset>
            </wp:positionV>
            <wp:extent cx="6120004" cy="7362824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362824"/>
                    </a:xfrm>
                    <a:custGeom>
                      <a:rect l="l" t="t" r="r" b="b"/>
                      <a:pathLst>
                        <a:path w="6120004" h="73628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362824"/>
                          </a:cubicBezTo>
                          <a:cubicBezTo>
                            <a:pt x="6120004" y="7362824"/>
                            <a:pt x="6120004" y="7362824"/>
                            <a:pt x="0" y="736282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353299"/>
                          </a:cubicBezTo>
                          <a:cubicBezTo>
                            <a:pt x="6110479" y="7353299"/>
                            <a:pt x="6110479" y="7353299"/>
                            <a:pt x="9525" y="735329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113538</wp:posOffset>
            </wp:positionV>
            <wp:extent cx="6110479" cy="9525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75" name="Freeform 1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76" name="Freeform 1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78" name="Freeform 1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79" name="Freeform 1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80" name="Freeform 1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81" name="Freeform 1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82" name="Freeform 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1445767</wp:posOffset>
            </wp:positionH>
            <wp:positionV relativeFrom="line">
              <wp:posOffset>-140105</wp:posOffset>
            </wp:positionV>
            <wp:extent cx="1477010" cy="695325"/>
            <wp:effectExtent l="0" t="0" r="0" b="0"/>
            <wp:wrapNone/>
            <wp:docPr id="183" name="Freeform 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77010" cy="695325"/>
                    </a:xfrm>
                    <a:custGeom>
                      <a:rect l="l" t="t" r="r" b="b"/>
                      <a:pathLst>
                        <a:path w="147701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77010" y="0"/>
                          </a:cubicBezTo>
                          <a:cubicBezTo>
                            <a:pt x="1477010" y="0"/>
                            <a:pt x="1477010" y="0"/>
                            <a:pt x="1477010" y="695325"/>
                          </a:cubicBezTo>
                          <a:cubicBezTo>
                            <a:pt x="1477010" y="695325"/>
                            <a:pt x="147701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SYSTEM WINDOWS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APPLICATION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1440941</wp:posOffset>
            </wp:positionH>
            <wp:positionV relativeFrom="paragraph">
              <wp:posOffset>-1432432</wp:posOffset>
            </wp:positionV>
            <wp:extent cx="9525" cy="7353300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53300"/>
                    </a:xfrm>
                    <a:custGeom>
                      <a:rect l="l" t="t" r="r" b="b"/>
                      <a:pathLst>
                        <a:path w="9525" h="73533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53300"/>
                          </a:cubicBezTo>
                          <a:cubicBezTo>
                            <a:pt x="9525" y="7353300"/>
                            <a:pt x="9525" y="7353300"/>
                            <a:pt x="0" y="7353300"/>
                          </a:cubicBezTo>
                          <a:cubicBezTo>
                            <a:pt x="0" y="7353300"/>
                            <a:pt x="0" y="73533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9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CHOOSE LOCAL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SETTINGS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GRID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CONFIGURATION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WORKSTATION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PARAMETERS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 WORKSTATIONS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 SYSTEM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EDIT LOCAL SETTINGS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1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VIEWS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DISPLAY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VIEWS SET-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HEARTBEAT SETUP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HEARTBEAT EXIT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2922777</wp:posOffset>
            </wp:positionH>
            <wp:positionV relativeFrom="line">
              <wp:posOffset>-140105</wp:posOffset>
            </wp:positionV>
            <wp:extent cx="2338706" cy="695325"/>
            <wp:effectExtent l="0" t="0" r="0" b="0"/>
            <wp:wrapNone/>
            <wp:docPr id="185" name="Freeform 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338706" cy="695325"/>
                    </a:xfrm>
                    <a:custGeom>
                      <a:rect l="l" t="t" r="r" b="b"/>
                      <a:pathLst>
                        <a:path w="233870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338706" y="0"/>
                          </a:cubicBezTo>
                          <a:cubicBezTo>
                            <a:pt x="2338706" y="0"/>
                            <a:pt x="2338706" y="0"/>
                            <a:pt x="2338706" y="695325"/>
                          </a:cubicBezTo>
                          <a:cubicBezTo>
                            <a:pt x="2338706" y="695325"/>
                            <a:pt x="233870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users to log into applications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access screen display.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0" w:right="2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Note : This function is also mandatory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trigger actions managed through API  </w:t>
      </w:r>
      <w:r>
        <w:drawing>
          <wp:anchor simplePos="0" relativeHeight="251658317" behindDoc="0" locked="0" layoutInCell="1" allowOverlap="1">
            <wp:simplePos x="0" y="0"/>
            <wp:positionH relativeFrom="page">
              <wp:posOffset>2918079</wp:posOffset>
            </wp:positionH>
            <wp:positionV relativeFrom="line">
              <wp:posOffset>-1468525</wp:posOffset>
            </wp:positionV>
            <wp:extent cx="9525" cy="7353300"/>
            <wp:effectExtent l="0" t="0" r="0" b="0"/>
            <wp:wrapNone/>
            <wp:docPr id="186" name="Freeform 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53300"/>
                    </a:xfrm>
                    <a:custGeom>
                      <a:rect l="l" t="t" r="r" b="b"/>
                      <a:pathLst>
                        <a:path w="9525" h="73533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53300"/>
                          </a:cubicBezTo>
                          <a:cubicBezTo>
                            <a:pt x="9525" y="7353300"/>
                            <a:pt x="9525" y="7353300"/>
                            <a:pt x="0" y="7353300"/>
                          </a:cubicBezTo>
                          <a:cubicBezTo>
                            <a:pt x="0" y="7353300"/>
                            <a:pt x="0" y="73533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(example : ES Tag execution from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Operator Cockpit)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choosing a model of local settings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user accounts or workstations.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choosing grid settings.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0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workstation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6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all workstation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parameters simultaneously.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8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unlocking an application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regardless of whether the user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connected.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1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editing local settings from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Workstation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Audit Trail views.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Audit Trail views.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5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the HeartBeat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application.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closing the HeartBeat application.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5261483</wp:posOffset>
            </wp:positionH>
            <wp:positionV relativeFrom="line">
              <wp:posOffset>78970</wp:posOffset>
            </wp:positionV>
            <wp:extent cx="822070" cy="695325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22070" cy="695325"/>
                    </a:xfrm>
                    <a:custGeom>
                      <a:rect l="l" t="t" r="r" b="b"/>
                      <a:pathLst>
                        <a:path w="82207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22070" y="0"/>
                          </a:cubicBezTo>
                          <a:cubicBezTo>
                            <a:pt x="822070" y="0"/>
                            <a:pt x="822070" y="0"/>
                            <a:pt x="822070" y="695325"/>
                          </a:cubicBezTo>
                          <a:cubicBezTo>
                            <a:pt x="822070" y="695325"/>
                            <a:pt x="82207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5256784</wp:posOffset>
            </wp:positionH>
            <wp:positionV relativeFrom="paragraph">
              <wp:posOffset>-1455292</wp:posOffset>
            </wp:positionV>
            <wp:extent cx="9525" cy="7353300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53300"/>
                    </a:xfrm>
                    <a:custGeom>
                      <a:rect l="l" t="t" r="r" b="b"/>
                      <a:pathLst>
                        <a:path w="9525" h="73533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53300"/>
                          </a:cubicBezTo>
                          <a:cubicBezTo>
                            <a:pt x="9525" y="7353300"/>
                            <a:pt x="9525" y="7353300"/>
                            <a:pt x="0" y="7353300"/>
                          </a:cubicBezTo>
                          <a:cubicBezTo>
                            <a:pt x="0" y="7353300"/>
                            <a:pt x="0" y="73533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6083553</wp:posOffset>
            </wp:positionH>
            <wp:positionV relativeFrom="line">
              <wp:posOffset>78970</wp:posOffset>
            </wp:positionV>
            <wp:extent cx="751714" cy="695325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51714" cy="695325"/>
                    </a:xfrm>
                    <a:custGeom>
                      <a:rect l="l" t="t" r="r" b="b"/>
                      <a:pathLst>
                        <a:path w="7517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51714" y="0"/>
                          </a:cubicBezTo>
                          <a:cubicBezTo>
                            <a:pt x="751714" y="0"/>
                            <a:pt x="751714" y="0"/>
                            <a:pt x="751714" y="695325"/>
                          </a:cubicBezTo>
                          <a:cubicBezTo>
                            <a:pt x="751714" y="695325"/>
                            <a:pt x="7517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6078728</wp:posOffset>
            </wp:positionH>
            <wp:positionV relativeFrom="paragraph">
              <wp:posOffset>-1455292</wp:posOffset>
            </wp:positionV>
            <wp:extent cx="9525" cy="7353300"/>
            <wp:effectExtent l="0" t="0" r="0" b="0"/>
            <wp:wrapNone/>
            <wp:docPr id="190" name="Freeform 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53300"/>
                    </a:xfrm>
                    <a:custGeom>
                      <a:rect l="l" t="t" r="r" b="b"/>
                      <a:pathLst>
                        <a:path w="9525" h="73533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53300"/>
                          </a:cubicBezTo>
                          <a:cubicBezTo>
                            <a:pt x="9525" y="7353300"/>
                            <a:pt x="9525" y="7353300"/>
                            <a:pt x="0" y="7353300"/>
                          </a:cubicBezTo>
                          <a:cubicBezTo>
                            <a:pt x="0" y="7353300"/>
                            <a:pt x="0" y="73533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0"/>
            <w:col w:w="1991" w:space="334"/>
            <w:col w:w="3467" w:space="215"/>
            <w:col w:w="850" w:space="443"/>
            <w:col w:w="917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2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2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868"/>
            <w:col w:w="129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08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18"/>
          <w:szCs w:val="18"/>
          <w:lang w:val="en-GB" w:bidi="en-GB"/>
        </w:rPr>
        <w:t>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KERNEL 0-99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0979" cy="695325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0979" cy="695325"/>
                    </a:xfrm>
                    <a:custGeom>
                      <a:rect l="l" t="t" r="r" b="b"/>
                      <a:pathLst>
                        <a:path w="72097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0979" y="0"/>
                          </a:cubicBezTo>
                          <a:cubicBezTo>
                            <a:pt x="720979" y="0"/>
                            <a:pt x="720979" y="0"/>
                            <a:pt x="720979" y="695325"/>
                          </a:cubicBezTo>
                          <a:cubicBezTo>
                            <a:pt x="720979" y="695325"/>
                            <a:pt x="72097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7981950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81950"/>
                    </a:xfrm>
                    <a:custGeom>
                      <a:rect l="l" t="t" r="r" b="b"/>
                      <a:pathLst>
                        <a:path w="6120004" h="7981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81950"/>
                          </a:cubicBezTo>
                          <a:cubicBezTo>
                            <a:pt x="6120004" y="7981950"/>
                            <a:pt x="6120004" y="7981950"/>
                            <a:pt x="0" y="79819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72425"/>
                          </a:cubicBezTo>
                          <a:cubicBezTo>
                            <a:pt x="6110479" y="7972425"/>
                            <a:pt x="6110479" y="7972425"/>
                            <a:pt x="9525" y="79724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00" name="Freeform 2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01" name="Freeform 2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202" name="Freeform 2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203" name="Freeform 2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04" name="Freeform 2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05" name="Freeform 2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206" name="Freeform 2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207" name="Freeform 2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1445767</wp:posOffset>
            </wp:positionH>
            <wp:positionV relativeFrom="line">
              <wp:posOffset>-140105</wp:posOffset>
            </wp:positionV>
            <wp:extent cx="1477010" cy="695325"/>
            <wp:effectExtent l="0" t="0" r="0" b="0"/>
            <wp:wrapNone/>
            <wp:docPr id="208" name="Freeform 2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77010" cy="695325"/>
                    </a:xfrm>
                    <a:custGeom>
                      <a:rect l="l" t="t" r="r" b="b"/>
                      <a:pathLst>
                        <a:path w="147701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77010" y="0"/>
                          </a:cubicBezTo>
                          <a:cubicBezTo>
                            <a:pt x="1477010" y="0"/>
                            <a:pt x="1477010" y="0"/>
                            <a:pt x="1477010" y="695325"/>
                          </a:cubicBezTo>
                          <a:cubicBezTo>
                            <a:pt x="1477010" y="695325"/>
                            <a:pt x="147701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CONSOLE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ADMINISTRATION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6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OPC SERVERS  </w:t>
      </w:r>
      <w:r>
        <w:drawing>
          <wp:anchor simplePos="0" relativeHeight="251658324" behindDoc="0" locked="0" layoutInCell="1" allowOverlap="1">
            <wp:simplePos x="0" y="0"/>
            <wp:positionH relativeFrom="page">
              <wp:posOffset>1440941</wp:posOffset>
            </wp:positionH>
            <wp:positionV relativeFrom="line">
              <wp:posOffset>-1504720</wp:posOffset>
            </wp:positionV>
            <wp:extent cx="9525" cy="7972426"/>
            <wp:effectExtent l="0" t="0" r="0" b="0"/>
            <wp:wrapNone/>
            <wp:docPr id="209" name="Freeform 2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CONFIGURATION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MISSION ALLOCATION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TERMINATE A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UNLOCKING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ACTIVATE 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EXPORT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EXPORT PI WITH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OTHER THAN A/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 EXPORT SETTINGS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2922777</wp:posOffset>
            </wp:positionH>
            <wp:positionV relativeFrom="line">
              <wp:posOffset>-140105</wp:posOffset>
            </wp:positionV>
            <wp:extent cx="2338706" cy="695325"/>
            <wp:effectExtent l="0" t="0" r="0" b="0"/>
            <wp:wrapNone/>
            <wp:docPr id="210" name="Freeform 2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338706" cy="695325"/>
                    </a:xfrm>
                    <a:custGeom>
                      <a:rect l="l" t="t" r="r" b="b"/>
                      <a:pathLst>
                        <a:path w="233870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338706" y="0"/>
                          </a:cubicBezTo>
                          <a:cubicBezTo>
                            <a:pt x="2338706" y="0"/>
                            <a:pt x="2338706" y="0"/>
                            <a:pt x="2338706" y="695325"/>
                          </a:cubicBezTo>
                          <a:cubicBezTo>
                            <a:pt x="2338706" y="695325"/>
                            <a:pt x="233870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administering services from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console.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administrating OPC servers from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323" behindDoc="0" locked="0" layoutInCell="1" allowOverlap="1">
            <wp:simplePos x="0" y="0"/>
            <wp:positionH relativeFrom="page">
              <wp:posOffset>2918079</wp:posOffset>
            </wp:positionH>
            <wp:positionV relativeFrom="line">
              <wp:posOffset>-1478050</wp:posOffset>
            </wp:positionV>
            <wp:extent cx="9525" cy="7972426"/>
            <wp:effectExtent l="0" t="0" r="0" b="0"/>
            <wp:wrapNone/>
            <wp:docPr id="211" name="Freeform 2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console.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9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a mission (this access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right is only tested while missions are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created).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allocating a mission (this access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right is only tested while missions 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created).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completing a mission (this access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right is only tested while missions 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created).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mission parameters.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a mission.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a mission (this 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is only tested while missions 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created).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a mission (this 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is only tested while missions 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created).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export of Pis.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exporting Pis that differs from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or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Launched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8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exporting a part of the entities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that belong to a set of Pis (an entity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either a pallet or a container).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5261483</wp:posOffset>
            </wp:positionH>
            <wp:positionV relativeFrom="line">
              <wp:posOffset>-87400</wp:posOffset>
            </wp:positionV>
            <wp:extent cx="822070" cy="695325"/>
            <wp:effectExtent l="0" t="0" r="0" b="0"/>
            <wp:wrapNone/>
            <wp:docPr id="212" name="Freeform 2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22070" cy="695325"/>
                    </a:xfrm>
                    <a:custGeom>
                      <a:rect l="l" t="t" r="r" b="b"/>
                      <a:pathLst>
                        <a:path w="82207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22070" y="0"/>
                          </a:cubicBezTo>
                          <a:cubicBezTo>
                            <a:pt x="822070" y="0"/>
                            <a:pt x="822070" y="0"/>
                            <a:pt x="822070" y="695325"/>
                          </a:cubicBezTo>
                          <a:cubicBezTo>
                            <a:pt x="822070" y="695325"/>
                            <a:pt x="82207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5256784</wp:posOffset>
            </wp:positionH>
            <wp:positionV relativeFrom="paragraph">
              <wp:posOffset>-1472438</wp:posOffset>
            </wp:positionV>
            <wp:extent cx="9525" cy="7972426"/>
            <wp:effectExtent l="0" t="0" r="0" b="0"/>
            <wp:wrapNone/>
            <wp:docPr id="213" name="Freeform 2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6083553</wp:posOffset>
            </wp:positionH>
            <wp:positionV relativeFrom="line">
              <wp:posOffset>-87400</wp:posOffset>
            </wp:positionV>
            <wp:extent cx="751714" cy="695325"/>
            <wp:effectExtent l="0" t="0" r="0" b="0"/>
            <wp:wrapNone/>
            <wp:docPr id="214" name="Freeform 2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51714" cy="695325"/>
                    </a:xfrm>
                    <a:custGeom>
                      <a:rect l="l" t="t" r="r" b="b"/>
                      <a:pathLst>
                        <a:path w="7517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51714" y="0"/>
                          </a:cubicBezTo>
                          <a:cubicBezTo>
                            <a:pt x="751714" y="0"/>
                            <a:pt x="751714" y="0"/>
                            <a:pt x="751714" y="695325"/>
                          </a:cubicBezTo>
                          <a:cubicBezTo>
                            <a:pt x="751714" y="695325"/>
                            <a:pt x="7517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6078728</wp:posOffset>
            </wp:positionH>
            <wp:positionV relativeFrom="paragraph">
              <wp:posOffset>-1472438</wp:posOffset>
            </wp:positionV>
            <wp:extent cx="9525" cy="7972426"/>
            <wp:effectExtent l="0" t="0" r="0" b="0"/>
            <wp:wrapNone/>
            <wp:docPr id="215" name="Freeform 2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0"/>
            <w:col w:w="2069" w:space="256"/>
            <w:col w:w="3461" w:space="221"/>
            <w:col w:w="850" w:space="443"/>
            <w:col w:w="917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1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1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37845</wp:posOffset>
            </wp:positionV>
            <wp:extent cx="6120004" cy="12700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0979" cy="695325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0979" cy="695325"/>
                    </a:xfrm>
                    <a:custGeom>
                      <a:rect l="l" t="t" r="r" b="b"/>
                      <a:pathLst>
                        <a:path w="72097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0979" y="0"/>
                          </a:cubicBezTo>
                          <a:cubicBezTo>
                            <a:pt x="720979" y="0"/>
                            <a:pt x="720979" y="0"/>
                            <a:pt x="720979" y="695325"/>
                          </a:cubicBezTo>
                          <a:cubicBezTo>
                            <a:pt x="720979" y="695325"/>
                            <a:pt x="72097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3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915275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15275"/>
                    </a:xfrm>
                    <a:custGeom>
                      <a:rect l="l" t="t" r="r" b="b"/>
                      <a:pathLst>
                        <a:path w="6120004" h="79152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15275"/>
                          </a:cubicBezTo>
                          <a:cubicBezTo>
                            <a:pt x="6120004" y="7915275"/>
                            <a:pt x="6120004" y="7915275"/>
                            <a:pt x="0" y="79152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05750"/>
                          </a:cubicBezTo>
                          <a:cubicBezTo>
                            <a:pt x="6110479" y="7905750"/>
                            <a:pt x="6110479" y="7905750"/>
                            <a:pt x="9525" y="79057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225" name="Freeform 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49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6" name="Freeform 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233" name="Freeform 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57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1445767</wp:posOffset>
            </wp:positionH>
            <wp:positionV relativeFrom="line">
              <wp:posOffset>-140105</wp:posOffset>
            </wp:positionV>
            <wp:extent cx="1477010" cy="695325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77010" cy="695325"/>
                    </a:xfrm>
                    <a:custGeom>
                      <a:rect l="l" t="t" r="r" b="b"/>
                      <a:pathLst>
                        <a:path w="147701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77010" y="0"/>
                          </a:cubicBezTo>
                          <a:cubicBezTo>
                            <a:pt x="1477010" y="0"/>
                            <a:pt x="1477010" y="0"/>
                            <a:pt x="1477010" y="695325"/>
                          </a:cubicBezTo>
                          <a:cubicBezTo>
                            <a:pt x="1477010" y="695325"/>
                            <a:pt x="147701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6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SKIP DOC EXPORT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WARNING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1440941</wp:posOffset>
            </wp:positionH>
            <wp:positionV relativeFrom="line">
              <wp:posOffset>-1504720</wp:posOffset>
            </wp:positionV>
            <wp:extent cx="9525" cy="7905751"/>
            <wp:effectExtent l="0" t="0" r="0" b="0"/>
            <wp:wrapNone/>
            <wp:docPr id="235" name="Freeform 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05751"/>
                    </a:xfrm>
                    <a:custGeom>
                      <a:rect l="l" t="t" r="r" b="b"/>
                      <a:pathLst>
                        <a:path w="9525" h="79057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05751"/>
                          </a:cubicBezTo>
                          <a:cubicBezTo>
                            <a:pt x="9525" y="7905751"/>
                            <a:pt x="9525" y="7905751"/>
                            <a:pt x="0" y="7905751"/>
                          </a:cubicBezTo>
                          <a:cubicBezTo>
                            <a:pt x="0" y="7905751"/>
                            <a:pt x="0" y="79057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EXPORT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STATIC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 TO IMPORT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DOCUMENT 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REPLACE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INCOMPLETE PI IMPORT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5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END OPERATION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PROGRESS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IMPORT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STATIC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EXECUTION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REQUEST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RE-EXECUTION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CANCELLATION OF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EXECUTION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9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PURGE SCRIPT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EXECUTION LOGS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 IMPORT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2922777</wp:posOffset>
            </wp:positionH>
            <wp:positionV relativeFrom="line">
              <wp:posOffset>-140105</wp:posOffset>
            </wp:positionV>
            <wp:extent cx="2338706" cy="695325"/>
            <wp:effectExtent l="0" t="0" r="0" b="0"/>
            <wp:wrapNone/>
            <wp:docPr id="236" name="Freeform 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338706" cy="695325"/>
                    </a:xfrm>
                    <a:custGeom>
                      <a:rect l="l" t="t" r="r" b="b"/>
                      <a:pathLst>
                        <a:path w="233870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338706" y="0"/>
                          </a:cubicBezTo>
                          <a:cubicBezTo>
                            <a:pt x="2338706" y="0"/>
                            <a:pt x="2338706" y="0"/>
                            <a:pt x="2338706" y="695325"/>
                          </a:cubicBezTo>
                          <a:cubicBezTo>
                            <a:pt x="2338706" y="695325"/>
                            <a:pt x="233870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ignore the warnings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that appear on the documents during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export.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2918079</wp:posOffset>
            </wp:positionH>
            <wp:positionV relativeFrom="line">
              <wp:posOffset>-1530755</wp:posOffset>
            </wp:positionV>
            <wp:extent cx="9525" cy="7905751"/>
            <wp:effectExtent l="0" t="0" r="0" b="0"/>
            <wp:wrapNone/>
            <wp:docPr id="237" name="Freeform 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05751"/>
                    </a:xfrm>
                    <a:custGeom>
                      <a:rect l="l" t="t" r="r" b="b"/>
                      <a:pathLst>
                        <a:path w="9525" h="79057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05751"/>
                          </a:cubicBezTo>
                          <a:cubicBezTo>
                            <a:pt x="9525" y="7905751"/>
                            <a:pt x="9525" y="7905751"/>
                            <a:pt x="0" y="7905751"/>
                          </a:cubicBezTo>
                          <a:cubicBezTo>
                            <a:pt x="0" y="7905751"/>
                            <a:pt x="0" y="79057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Static Data export.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import of Pis.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path to documents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so as to move them to a new location.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replacing pre-existing data in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destination account during import.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importing Pis with entities that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have not been exported.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interrupting an export, import, 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request for analysis.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Static Data import.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requesting a manual execution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scripts.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3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requesting a re-execution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scripts.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an execution of scripts.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purging execution of script logs.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Unlock the import module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5261483</wp:posOffset>
            </wp:positionH>
            <wp:positionV relativeFrom="line">
              <wp:posOffset>-87400</wp:posOffset>
            </wp:positionV>
            <wp:extent cx="822070" cy="695325"/>
            <wp:effectExtent l="0" t="0" r="0" b="0"/>
            <wp:wrapNone/>
            <wp:docPr id="238" name="Freeform 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22070" cy="695325"/>
                    </a:xfrm>
                    <a:custGeom>
                      <a:rect l="l" t="t" r="r" b="b"/>
                      <a:pathLst>
                        <a:path w="822070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22070" y="0"/>
                          </a:cubicBezTo>
                          <a:cubicBezTo>
                            <a:pt x="822070" y="0"/>
                            <a:pt x="822070" y="0"/>
                            <a:pt x="822070" y="695325"/>
                          </a:cubicBezTo>
                          <a:cubicBezTo>
                            <a:pt x="822070" y="695325"/>
                            <a:pt x="822070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5256784</wp:posOffset>
            </wp:positionH>
            <wp:positionV relativeFrom="line">
              <wp:posOffset>-1530755</wp:posOffset>
            </wp:positionV>
            <wp:extent cx="9525" cy="7905751"/>
            <wp:effectExtent l="0" t="0" r="0" b="0"/>
            <wp:wrapNone/>
            <wp:docPr id="239" name="Freeform 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05751"/>
                    </a:xfrm>
                    <a:custGeom>
                      <a:rect l="l" t="t" r="r" b="b"/>
                      <a:pathLst>
                        <a:path w="9525" h="79057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05751"/>
                          </a:cubicBezTo>
                          <a:cubicBezTo>
                            <a:pt x="9525" y="7905751"/>
                            <a:pt x="9525" y="7905751"/>
                            <a:pt x="0" y="7905751"/>
                          </a:cubicBezTo>
                          <a:cubicBezTo>
                            <a:pt x="0" y="7905751"/>
                            <a:pt x="0" y="79057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12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KERNEL 0-99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46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6083553</wp:posOffset>
            </wp:positionH>
            <wp:positionV relativeFrom="line">
              <wp:posOffset>-87400</wp:posOffset>
            </wp:positionV>
            <wp:extent cx="751714" cy="695325"/>
            <wp:effectExtent l="0" t="0" r="0" b="0"/>
            <wp:wrapNone/>
            <wp:docPr id="240" name="Freeform 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51714" cy="695325"/>
                    </a:xfrm>
                    <a:custGeom>
                      <a:rect l="l" t="t" r="r" b="b"/>
                      <a:pathLst>
                        <a:path w="7517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51714" y="0"/>
                          </a:cubicBezTo>
                          <a:cubicBezTo>
                            <a:pt x="751714" y="0"/>
                            <a:pt x="751714" y="0"/>
                            <a:pt x="751714" y="695325"/>
                          </a:cubicBezTo>
                          <a:cubicBezTo>
                            <a:pt x="751714" y="695325"/>
                            <a:pt x="7517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6078728</wp:posOffset>
            </wp:positionH>
            <wp:positionV relativeFrom="line">
              <wp:posOffset>-1530755</wp:posOffset>
            </wp:positionV>
            <wp:extent cx="9525" cy="7905751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05751"/>
                    </a:xfrm>
                    <a:custGeom>
                      <a:rect l="l" t="t" r="r" b="b"/>
                      <a:pathLst>
                        <a:path w="9525" h="79057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05751"/>
                          </a:cubicBezTo>
                          <a:cubicBezTo>
                            <a:pt x="9525" y="7905751"/>
                            <a:pt x="9525" y="7905751"/>
                            <a:pt x="0" y="7905751"/>
                          </a:cubicBezTo>
                          <a:cubicBezTo>
                            <a:pt x="0" y="7905751"/>
                            <a:pt x="0" y="79057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0"/>
            <w:col w:w="2053" w:space="273"/>
            <w:col w:w="3443" w:space="239"/>
            <w:col w:w="850" w:space="443"/>
            <w:col w:w="1103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26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WEIGHING PROCEDURE 100-999" w:id="6"/>
      <w:bookmarkEnd w:id="6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6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493142" cy="847725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-1437131</wp:posOffset>
            </wp:positionV>
            <wp:extent cx="6120004" cy="7267574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267574"/>
                    </a:xfrm>
                    <a:custGeom>
                      <a:rect l="l" t="t" r="r" b="b"/>
                      <a:pathLst>
                        <a:path w="6120004" h="72675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267574"/>
                          </a:cubicBezTo>
                          <a:cubicBezTo>
                            <a:pt x="6120004" y="7267574"/>
                            <a:pt x="6120004" y="7267574"/>
                            <a:pt x="0" y="726757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258049"/>
                          </a:cubicBezTo>
                          <a:cubicBezTo>
                            <a:pt x="6110479" y="7258049"/>
                            <a:pt x="6110479" y="7258049"/>
                            <a:pt x="9525" y="725804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250" name="Freeform 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253" name="Freeform 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54" name="Freeform 2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255" name="Freeform 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7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52300</wp:posOffset>
            </wp:positionV>
            <wp:extent cx="835405" cy="847725"/>
            <wp:effectExtent l="0" t="0" r="0" b="0"/>
            <wp:wrapNone/>
            <wp:docPr id="256" name="Freeform 2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5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CREATE/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DELETE MY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-1386610</wp:posOffset>
            </wp:positionV>
            <wp:extent cx="9525" cy="7258050"/>
            <wp:effectExtent l="0" t="0" r="0" b="0"/>
            <wp:wrapNone/>
            <wp:docPr id="257" name="Freeform 2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58050"/>
                    </a:xfrm>
                    <a:custGeom>
                      <a:rect l="l" t="t" r="r" b="b"/>
                      <a:pathLst>
                        <a:path w="9525" h="72580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58050"/>
                          </a:cubicBezTo>
                          <a:cubicBezTo>
                            <a:pt x="9525" y="7258050"/>
                            <a:pt x="9525" y="7258050"/>
                            <a:pt x="0" y="7258050"/>
                          </a:cubicBezTo>
                          <a:cubicBezTo>
                            <a:pt x="0" y="7258050"/>
                            <a:pt x="0" y="72580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3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CREATE/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OTHER WDU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CREATE/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LINKS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CALIBRATIO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CALIBRATIO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 TYPE 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CABLIRATIO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 TYPE II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CABLIRATIO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 TYPE III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CALIBRATIO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CANCEL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CALIBRATIO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258" name="Freeform 2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create, modify, and delete current WDU scales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(WDU to which the user is logged in to).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-1409573</wp:posOffset>
            </wp:positionV>
            <wp:extent cx="9525" cy="7258050"/>
            <wp:effectExtent l="0" t="0" r="0" b="0"/>
            <wp:wrapNone/>
            <wp:docPr id="259" name="Freeform 2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58050"/>
                    </a:xfrm>
                    <a:custGeom>
                      <a:rect l="l" t="t" r="r" b="b"/>
                      <a:pathLst>
                        <a:path w="9525" h="72580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58050"/>
                          </a:cubicBezTo>
                          <a:cubicBezTo>
                            <a:pt x="9525" y="7258050"/>
                            <a:pt x="9525" y="7258050"/>
                            <a:pt x="0" y="7258050"/>
                          </a:cubicBezTo>
                          <a:cubicBezTo>
                            <a:pt x="0" y="7258050"/>
                            <a:pt x="0" y="72580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create, modify, and delete WDU scales that belongs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another unit.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 and delete weights and links between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weight/scales.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user to set up the number of weighing procedures, the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number of allowed weights, etc. to perform the calibration procedure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(and to define three types of calibrations.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perform a type I calibration procedure (which has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been previously defined in the calibration procedure) on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perform a type II calibration procedure perform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calibration weighing corresponding to calibration type I (which has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been previously defined in the calibration procedure) on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perform a type III calibration procedure (which has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been previously defined in the calibration procedure) on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force calibration without having to perform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procedure that usually allows calibration. 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cancel and restart a calibration.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52300</wp:posOffset>
            </wp:positionV>
            <wp:extent cx="450214" cy="847725"/>
            <wp:effectExtent l="0" t="0" r="0" b="0"/>
            <wp:wrapNone/>
            <wp:docPr id="260" name="Freeform 2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-1432432</wp:posOffset>
            </wp:positionV>
            <wp:extent cx="9525" cy="7258050"/>
            <wp:effectExtent l="0" t="0" r="0" b="0"/>
            <wp:wrapNone/>
            <wp:docPr id="261" name="Freeform 2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58050"/>
                    </a:xfrm>
                    <a:custGeom>
                      <a:rect l="l" t="t" r="r" b="b"/>
                      <a:pathLst>
                        <a:path w="9525" h="72580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58050"/>
                          </a:cubicBezTo>
                          <a:cubicBezTo>
                            <a:pt x="9525" y="7258050"/>
                            <a:pt x="9525" y="7258050"/>
                            <a:pt x="0" y="7258050"/>
                          </a:cubicBezTo>
                          <a:cubicBezTo>
                            <a:pt x="0" y="7258050"/>
                            <a:pt x="0" y="72580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78970</wp:posOffset>
            </wp:positionV>
            <wp:extent cx="465583" cy="847725"/>
            <wp:effectExtent l="0" t="0" r="0" b="0"/>
            <wp:wrapNone/>
            <wp:docPr id="262" name="Freeform 2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-1432432</wp:posOffset>
            </wp:positionV>
            <wp:extent cx="9525" cy="7258050"/>
            <wp:effectExtent l="0" t="0" r="0" b="0"/>
            <wp:wrapNone/>
            <wp:docPr id="263" name="Freeform 2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58050"/>
                    </a:xfrm>
                    <a:custGeom>
                      <a:rect l="l" t="t" r="r" b="b"/>
                      <a:pathLst>
                        <a:path w="9525" h="72580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58050"/>
                          </a:cubicBezTo>
                          <a:cubicBezTo>
                            <a:pt x="9525" y="7258050"/>
                            <a:pt x="9525" y="7258050"/>
                            <a:pt x="0" y="7258050"/>
                          </a:cubicBezTo>
                          <a:cubicBezTo>
                            <a:pt x="0" y="7258050"/>
                            <a:pt x="0" y="72580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78" w:space="237"/>
            <w:col w:w="5826" w:space="261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9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264" name="Freeform 2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99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265" name="Freeform 2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295" w:space="249"/>
            <w:col w:w="968" w:space="347"/>
            <w:col w:w="1247" w:space="3859"/>
            <w:col w:w="2344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-1612393</wp:posOffset>
            </wp:positionV>
            <wp:extent cx="6120004" cy="8181975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81975"/>
                    </a:xfrm>
                    <a:custGeom>
                      <a:rect l="l" t="t" r="r" b="b"/>
                      <a:pathLst>
                        <a:path w="6120004" h="81819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81975"/>
                          </a:cubicBezTo>
                          <a:cubicBezTo>
                            <a:pt x="6120004" y="8181975"/>
                            <a:pt x="6120004" y="8181975"/>
                            <a:pt x="0" y="81819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72450"/>
                          </a:cubicBezTo>
                          <a:cubicBezTo>
                            <a:pt x="6110479" y="8172450"/>
                            <a:pt x="6110479" y="8172450"/>
                            <a:pt x="9525" y="81724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113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75" name="Freeform 2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276" name="Freeform 2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277" name="Freeform 2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278" name="Freeform 2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ETHERNET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BALANCE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SETUP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1213230</wp:posOffset>
            </wp:positionH>
            <wp:positionV relativeFrom="paragraph">
              <wp:posOffset>-1539113</wp:posOffset>
            </wp:positionV>
            <wp:extent cx="9525" cy="8172451"/>
            <wp:effectExtent l="0" t="0" r="0" b="0"/>
            <wp:wrapNone/>
            <wp:docPr id="279" name="Freeform 2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72451"/>
                    </a:xfrm>
                    <a:custGeom>
                      <a:rect l="l" t="t" r="r" b="b"/>
                      <a:pathLst>
                        <a:path w="9525" h="81724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72451"/>
                          </a:cubicBezTo>
                          <a:cubicBezTo>
                            <a:pt x="9525" y="8172451"/>
                            <a:pt x="9525" y="8172451"/>
                            <a:pt x="0" y="8172451"/>
                          </a:cubicBezTo>
                          <a:cubicBezTo>
                            <a:pt x="0" y="8172451"/>
                            <a:pt x="0" y="81724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CERTIFICAT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SCALE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MODIFICATI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CONTROL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SCALE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MODIFICATI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RESTRICTED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SERIAL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ENHANCED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SERIAL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CHOOSE RM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-1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CODE WITH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4"/>
          <w:sz w:val="20"/>
          <w:szCs w:val="20"/>
          <w:lang w:val="en-GB" w:bidi="en-GB"/>
        </w:rPr>
        <w:t>LOCKED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280" name="Freeform 2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9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delete the setup of scales connected to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Ethernet network from all workstations.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-1584834</wp:posOffset>
            </wp:positionV>
            <wp:extent cx="9525" cy="8172451"/>
            <wp:effectExtent l="0" t="0" r="0" b="0"/>
            <wp:wrapNone/>
            <wp:docPr id="281" name="Freeform 2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72451"/>
                    </a:xfrm>
                    <a:custGeom>
                      <a:rect l="l" t="t" r="r" b="b"/>
                      <a:pathLst>
                        <a:path w="9525" h="81724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72451"/>
                          </a:cubicBezTo>
                          <a:cubicBezTo>
                            <a:pt x="9525" y="8172451"/>
                            <a:pt x="9525" y="8172451"/>
                            <a:pt x="0" y="8172451"/>
                          </a:cubicBezTo>
                          <a:cubicBezTo>
                            <a:pt x="0" y="8172451"/>
                            <a:pt x="0" y="81724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create, modify, and delete certificates of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the "Automatic weighing allowed"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the release control for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Only permitted users are allowed to perform weighing procedures: -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By clicking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Weighing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button of the list of WOs from the 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 (i.e. "WeighDpy.exe");- From the module which handles PI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execution (i.e. "PIProcess.exe") when no client access right has been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defined for the weighing element.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access Serial weighing of a material for WOs with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same product code.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access Serial weighing of a material for all WOs, 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matter their product code.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7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user to click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Item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 button from the weighing window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(see the Sp-Weighing-i specification).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force a weighing line that is already locked by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another workstation.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282" name="Freeform 2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-1607694</wp:posOffset>
            </wp:positionV>
            <wp:extent cx="9525" cy="8172451"/>
            <wp:effectExtent l="0" t="0" r="0" b="0"/>
            <wp:wrapNone/>
            <wp:docPr id="283" name="Freeform 2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72451"/>
                    </a:xfrm>
                    <a:custGeom>
                      <a:rect l="l" t="t" r="r" b="b"/>
                      <a:pathLst>
                        <a:path w="9525" h="81724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72451"/>
                          </a:cubicBezTo>
                          <a:cubicBezTo>
                            <a:pt x="9525" y="8172451"/>
                            <a:pt x="9525" y="8172451"/>
                            <a:pt x="0" y="8172451"/>
                          </a:cubicBezTo>
                          <a:cubicBezTo>
                            <a:pt x="0" y="8172451"/>
                            <a:pt x="0" y="81724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284" name="Freeform 2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-1607694</wp:posOffset>
            </wp:positionV>
            <wp:extent cx="9525" cy="8172451"/>
            <wp:effectExtent l="0" t="0" r="0" b="0"/>
            <wp:wrapNone/>
            <wp:docPr id="285" name="Freeform 2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72451"/>
                    </a:xfrm>
                    <a:custGeom>
                      <a:rect l="l" t="t" r="r" b="b"/>
                      <a:pathLst>
                        <a:path w="9525" h="81724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72451"/>
                          </a:cubicBezTo>
                          <a:cubicBezTo>
                            <a:pt x="9525" y="8172451"/>
                            <a:pt x="9525" y="8172451"/>
                            <a:pt x="0" y="8172451"/>
                          </a:cubicBezTo>
                          <a:cubicBezTo>
                            <a:pt x="0" y="8172451"/>
                            <a:pt x="0" y="81724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89" w:space="226"/>
            <w:col w:w="5757" w:space="331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286" name="Freeform 2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06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287" name="Freeform 2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288" name="Freeform 2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289" name="Freeform 2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290" name="Freeform 2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877175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877175"/>
                    </a:xfrm>
                    <a:custGeom>
                      <a:rect l="l" t="t" r="r" b="b"/>
                      <a:pathLst>
                        <a:path w="6120004" h="78771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877175"/>
                          </a:cubicBezTo>
                          <a:cubicBezTo>
                            <a:pt x="6120004" y="7877175"/>
                            <a:pt x="6120004" y="7877175"/>
                            <a:pt x="0" y="78771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67650"/>
                          </a:cubicBezTo>
                          <a:cubicBezTo>
                            <a:pt x="6110479" y="7867650"/>
                            <a:pt x="6110479" y="7867650"/>
                            <a:pt x="9525" y="78676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8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300" name="Freeform 3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BARCODE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KEYBOARD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-1630450</wp:posOffset>
            </wp:positionV>
            <wp:extent cx="9525" cy="7867651"/>
            <wp:effectExtent l="0" t="0" r="0" b="0"/>
            <wp:wrapNone/>
            <wp:docPr id="301" name="Freeform 3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67651"/>
                    </a:xfrm>
                    <a:custGeom>
                      <a:rect l="l" t="t" r="r" b="b"/>
                      <a:pathLst>
                        <a:path w="9525" h="78676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67651"/>
                          </a:cubicBezTo>
                          <a:cubicBezTo>
                            <a:pt x="9525" y="7867651"/>
                            <a:pt x="9525" y="7867651"/>
                            <a:pt x="0" y="7867651"/>
                          </a:cubicBezTo>
                          <a:cubicBezTo>
                            <a:pt x="0" y="7867651"/>
                            <a:pt x="0" y="78676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NEW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OCCURREN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PSYCHOTRO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 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NARCOTIC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FIFO NOT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RESPECTED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FORCE LOT/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 IN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INSUFFICIE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USE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MANDATOR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Y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MANDATOR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Y 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302" name="Freeform 3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4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entering the barcode of the container (should this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one be illegible) that the operator needs to weigh by using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keyboard.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25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2048636</wp:posOffset>
            </wp:positionH>
            <wp:positionV relativeFrom="line">
              <wp:posOffset>-1657120</wp:posOffset>
            </wp:positionV>
            <wp:extent cx="9525" cy="7867651"/>
            <wp:effectExtent l="0" t="0" r="0" b="0"/>
            <wp:wrapNone/>
            <wp:docPr id="303" name="Freeform 3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67651"/>
                    </a:xfrm>
                    <a:custGeom>
                      <a:rect l="l" t="t" r="r" b="b"/>
                      <a:pathLst>
                        <a:path w="9525" h="78676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67651"/>
                          </a:cubicBezTo>
                          <a:cubicBezTo>
                            <a:pt x="9525" y="7867651"/>
                            <a:pt x="9525" y="7867651"/>
                            <a:pt x="0" y="7867651"/>
                          </a:cubicBezTo>
                          <a:cubicBezTo>
                            <a:pt x="0" y="7867651"/>
                            <a:pt x="0" y="78676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a weighing procedure for a new line even though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another weighing procedure is not complete.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forcing the access to another material line even though a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weighing procedure for all occurrences of the current material is not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complete.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weighing psychotropic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weighing narcotic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the lots that do not meet the requirements of FIFO 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FEFO methods.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force the system to use lots/containers with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insufficient quantity.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not to take a lot that has been identified as mandatory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into account.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required (mandatory)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304" name="Freeform 3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867651"/>
            <wp:effectExtent l="0" t="0" r="0" b="0"/>
            <wp:wrapNone/>
            <wp:docPr id="305" name="Freeform 3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67651"/>
                    </a:xfrm>
                    <a:custGeom>
                      <a:rect l="l" t="t" r="r" b="b"/>
                      <a:pathLst>
                        <a:path w="9525" h="78676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67651"/>
                          </a:cubicBezTo>
                          <a:cubicBezTo>
                            <a:pt x="9525" y="7867651"/>
                            <a:pt x="9525" y="7867651"/>
                            <a:pt x="0" y="7867651"/>
                          </a:cubicBezTo>
                          <a:cubicBezTo>
                            <a:pt x="0" y="7867651"/>
                            <a:pt x="0" y="78676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306" name="Freeform 3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867651"/>
            <wp:effectExtent l="0" t="0" r="0" b="0"/>
            <wp:wrapNone/>
            <wp:docPr id="307" name="Freeform 3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67651"/>
                    </a:xfrm>
                    <a:custGeom>
                      <a:rect l="l" t="t" r="r" b="b"/>
                      <a:pathLst>
                        <a:path w="9525" h="78676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67651"/>
                          </a:cubicBezTo>
                          <a:cubicBezTo>
                            <a:pt x="9525" y="7867651"/>
                            <a:pt x="9525" y="7867651"/>
                            <a:pt x="0" y="7867651"/>
                          </a:cubicBezTo>
                          <a:cubicBezTo>
                            <a:pt x="0" y="7867651"/>
                            <a:pt x="0" y="78676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86" w:space="229"/>
            <w:col w:w="5868" w:space="219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9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308" name="Freeform 3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01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309" name="Freeform 3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295" w:space="249"/>
            <w:col w:w="968" w:space="347"/>
            <w:col w:w="1247" w:space="3859"/>
            <w:col w:w="2344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310" name="Freeform 3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311" name="Freeform 3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312" name="Freeform 3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724776"/>
            <wp:effectExtent l="0" t="0" r="0" b="0"/>
            <wp:wrapNone/>
            <wp:docPr id="313" name="Freeform 3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724776"/>
                    </a:xfrm>
                    <a:custGeom>
                      <a:rect l="l" t="t" r="r" b="b"/>
                      <a:pathLst>
                        <a:path w="6120004" h="77247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724776"/>
                          </a:cubicBezTo>
                          <a:cubicBezTo>
                            <a:pt x="6120004" y="7724776"/>
                            <a:pt x="6120004" y="7724776"/>
                            <a:pt x="0" y="7724776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715251"/>
                          </a:cubicBezTo>
                          <a:cubicBezTo>
                            <a:pt x="6110479" y="7715251"/>
                            <a:pt x="6110479" y="7715251"/>
                            <a:pt x="9525" y="7715251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14" name="Freeform 3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315" name="Freeform 3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18" name="Freeform 3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219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19" name="Freeform 3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20" name="Freeform 3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2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BALANCE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1213230</wp:posOffset>
            </wp:positionH>
            <wp:positionV relativeFrom="paragraph">
              <wp:posOffset>-1386713</wp:posOffset>
            </wp:positionV>
            <wp:extent cx="9525" cy="7715251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15251"/>
                    </a:xfrm>
                    <a:custGeom>
                      <a:rect l="l" t="t" r="r" b="b"/>
                      <a:pathLst>
                        <a:path w="9525" h="77152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15251"/>
                          </a:cubicBezTo>
                          <a:cubicBezTo>
                            <a:pt x="9525" y="7715251"/>
                            <a:pt x="9525" y="7715251"/>
                            <a:pt x="0" y="7715251"/>
                          </a:cubicBezTo>
                          <a:cubicBezTo>
                            <a:pt x="0" y="7715251"/>
                            <a:pt x="0" y="77152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CANCEL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SAME CONT.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PROBLEM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SAME CONT.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PROBLEM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(DELTA)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SAME CONT.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PROBLEM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(CAPACITY)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BALANCE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LEVEL II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BALANCE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LEVEL 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DIFFERENT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FROM THEO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TARE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6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REPRINT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accuracy of the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-1432434</wp:posOffset>
            </wp:positionV>
            <wp:extent cx="9525" cy="7715251"/>
            <wp:effectExtent l="0" t="0" r="0" b="0"/>
            <wp:wrapNone/>
            <wp:docPr id="325" name="Freeform 3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15251"/>
                    </a:xfrm>
                    <a:custGeom>
                      <a:rect l="l" t="t" r="r" b="b"/>
                      <a:pathLst>
                        <a:path w="9525" h="77152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15251"/>
                          </a:cubicBezTo>
                          <a:cubicBezTo>
                            <a:pt x="9525" y="7715251"/>
                            <a:pt x="9525" y="7715251"/>
                            <a:pt x="0" y="7715251"/>
                          </a:cubicBezTo>
                          <a:cubicBezTo>
                            <a:pt x="0" y="7715251"/>
                            <a:pt x="0" y="77152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cancel the current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system to acknowledge that a problem occurred while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executing a "same container" weighing procedure (that differs from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 issue of capacity or accuracy).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system to acknowledge (to cancel) issues of accuracy (&gt;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tolerance) that occurred while determining the net weight (during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"same container" weighing procedure).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system to acknowledge issues related to the capacity of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balance, which occurred while executing a "same container"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system to release the scales if the gap is lower than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10 times the accuracy of the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release of balances if the gap is higher than 10 times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accuracy of balance delta.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input of a tare that differs from the theoretical tare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(Gross weighing procedure).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reprinting weighing labels by clicking the</w:t>
      </w:r>
      <w:r>
        <w:rPr baseline="0" dirty="0">
          <w:rFonts w:ascii="Source Sans Pro" w:hAnsi="Source Sans Pro" w:eastAsia="Source Sans Pro" w:cs="Source Sans Pro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Re-label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button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Details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326" name="Freeform 3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715251"/>
            <wp:effectExtent l="0" t="0" r="0" b="0"/>
            <wp:wrapNone/>
            <wp:docPr id="327" name="Freeform 3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15251"/>
                    </a:xfrm>
                    <a:custGeom>
                      <a:rect l="l" t="t" r="r" b="b"/>
                      <a:pathLst>
                        <a:path w="9525" h="77152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15251"/>
                          </a:cubicBezTo>
                          <a:cubicBezTo>
                            <a:pt x="9525" y="7715251"/>
                            <a:pt x="9525" y="7715251"/>
                            <a:pt x="0" y="7715251"/>
                          </a:cubicBezTo>
                          <a:cubicBezTo>
                            <a:pt x="0" y="7715251"/>
                            <a:pt x="0" y="77152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328" name="Freeform 3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715251"/>
            <wp:effectExtent l="0" t="0" r="0" b="0"/>
            <wp:wrapNone/>
            <wp:docPr id="329" name="Freeform 3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15251"/>
                    </a:xfrm>
                    <a:custGeom>
                      <a:rect l="l" t="t" r="r" b="b"/>
                      <a:pathLst>
                        <a:path w="9525" h="77152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15251"/>
                          </a:cubicBezTo>
                          <a:cubicBezTo>
                            <a:pt x="9525" y="7715251"/>
                            <a:pt x="9525" y="7715251"/>
                            <a:pt x="0" y="7715251"/>
                          </a:cubicBezTo>
                          <a:cubicBezTo>
                            <a:pt x="0" y="7715251"/>
                            <a:pt x="0" y="77152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79" w:space="236"/>
            <w:col w:w="5812" w:space="276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2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330" name="Freeform 3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04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331" name="Freeform 3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332" name="Freeform 3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333" name="Freeform 3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334" name="Freeform 3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8029575"/>
            <wp:effectExtent l="0" t="0" r="0" b="0"/>
            <wp:wrapNone/>
            <wp:docPr id="335" name="Freeform 3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029575"/>
                    </a:xfrm>
                    <a:custGeom>
                      <a:rect l="l" t="t" r="r" b="b"/>
                      <a:pathLst>
                        <a:path w="6120004" h="80295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029575"/>
                          </a:cubicBezTo>
                          <a:cubicBezTo>
                            <a:pt x="6120004" y="8029575"/>
                            <a:pt x="6120004" y="8029575"/>
                            <a:pt x="0" y="80295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020050"/>
                          </a:cubicBezTo>
                          <a:cubicBezTo>
                            <a:pt x="6110479" y="8020050"/>
                            <a:pt x="6110479" y="8020050"/>
                            <a:pt x="9525" y="80200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36" name="Freeform 3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37" name="Freeform 3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38" name="Freeform 3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39" name="Freeform 3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40" name="Freeform 3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41" name="Freeform 3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342" name="Freeform 3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343" name="Freeform 3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344" name="Freeform 3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REPRINT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" w:firstLine="0"/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-1657120</wp:posOffset>
            </wp:positionV>
            <wp:extent cx="9525" cy="8020051"/>
            <wp:effectExtent l="0" t="0" r="0" b="0"/>
            <wp:wrapNone/>
            <wp:docPr id="345" name="Freeform 3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20051"/>
                    </a:xfrm>
                    <a:custGeom>
                      <a:rect l="l" t="t" r="r" b="b"/>
                      <a:pathLst>
                        <a:path w="9525" h="80200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20051"/>
                          </a:cubicBezTo>
                          <a:cubicBezTo>
                            <a:pt x="9525" y="8020051"/>
                            <a:pt x="9525" y="8020051"/>
                            <a:pt x="0" y="8020051"/>
                          </a:cubicBezTo>
                          <a:cubicBezTo>
                            <a:pt x="0" y="8020051"/>
                            <a:pt x="0" y="80200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SAME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SERIAL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GROSS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WDU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CLEANING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REALLOCATI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PRINT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MATERIAL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REQUEST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SGFG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TOLERANCE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SG/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TOLERANCE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346" name="Freeform 3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reprinting labels of pallets by clicking the</w:t>
      </w:r>
      <w:r>
        <w:rPr baseline="0" dirty="0">
          <w:rFonts w:ascii="Source Sans Pro" w:hAnsi="Source Sans Pro" w:eastAsia="Source Sans Pro" w:cs="Source Sans Pro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Re-label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button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Details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2048636</wp:posOffset>
            </wp:positionH>
            <wp:positionV relativeFrom="line">
              <wp:posOffset>-1683155</wp:posOffset>
            </wp:positionV>
            <wp:extent cx="9525" cy="8020051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20051"/>
                    </a:xfrm>
                    <a:custGeom>
                      <a:rect l="l" t="t" r="r" b="b"/>
                      <a:pathLst>
                        <a:path w="9525" h="80200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20051"/>
                          </a:cubicBezTo>
                          <a:cubicBezTo>
                            <a:pt x="9525" y="8020051"/>
                            <a:pt x="9525" y="8020051"/>
                            <a:pt x="0" y="8020051"/>
                          </a:cubicBezTo>
                          <a:cubicBezTo>
                            <a:pt x="0" y="8020051"/>
                            <a:pt x="0" y="80200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"same container"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serial gross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sentences for WDU cleaning.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reassigning the total number of pallets.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labels for material request.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releasing the container during an SGFG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saving weighing results when tolerance has been exceeded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automatic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saving weighing results when tolerance has been exceeded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an SG-FG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348" name="Freeform 3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8020051"/>
            <wp:effectExtent l="0" t="0" r="0" b="0"/>
            <wp:wrapNone/>
            <wp:docPr id="349" name="Freeform 3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20051"/>
                    </a:xfrm>
                    <a:custGeom>
                      <a:rect l="l" t="t" r="r" b="b"/>
                      <a:pathLst>
                        <a:path w="9525" h="80200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20051"/>
                          </a:cubicBezTo>
                          <a:cubicBezTo>
                            <a:pt x="9525" y="8020051"/>
                            <a:pt x="9525" y="8020051"/>
                            <a:pt x="0" y="8020051"/>
                          </a:cubicBezTo>
                          <a:cubicBezTo>
                            <a:pt x="0" y="8020051"/>
                            <a:pt x="0" y="80200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350" name="Freeform 3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8020051"/>
            <wp:effectExtent l="0" t="0" r="0" b="0"/>
            <wp:wrapNone/>
            <wp:docPr id="351" name="Freeform 3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20051"/>
                    </a:xfrm>
                    <a:custGeom>
                      <a:rect l="l" t="t" r="r" b="b"/>
                      <a:pathLst>
                        <a:path w="9525" h="80200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20051"/>
                          </a:cubicBezTo>
                          <a:cubicBezTo>
                            <a:pt x="9525" y="8020051"/>
                            <a:pt x="9525" y="8020051"/>
                            <a:pt x="0" y="8020051"/>
                          </a:cubicBezTo>
                          <a:cubicBezTo>
                            <a:pt x="0" y="8020051"/>
                            <a:pt x="0" y="80200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77" w:space="237"/>
            <w:col w:w="5637" w:space="450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9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352" name="Freeform 3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16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99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353" name="Freeform 3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295" w:space="249"/>
            <w:col w:w="968" w:space="347"/>
            <w:col w:w="1247" w:space="3859"/>
            <w:col w:w="2344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354" name="Freeform 3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355" name="Freeform 3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356" name="Freeform 3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562851"/>
            <wp:effectExtent l="0" t="0" r="0" b="0"/>
            <wp:wrapNone/>
            <wp:docPr id="357" name="Freeform 3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562851"/>
                    </a:xfrm>
                    <a:custGeom>
                      <a:rect l="l" t="t" r="r" b="b"/>
                      <a:pathLst>
                        <a:path w="6120004" h="75628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562851"/>
                          </a:cubicBezTo>
                          <a:cubicBezTo>
                            <a:pt x="6120004" y="7562851"/>
                            <a:pt x="6120004" y="7562851"/>
                            <a:pt x="0" y="756285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553326"/>
                          </a:cubicBezTo>
                          <a:cubicBezTo>
                            <a:pt x="6110479" y="7553326"/>
                            <a:pt x="6110479" y="7553326"/>
                            <a:pt x="9525" y="755332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358" name="Freeform 3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59" name="Freeform 3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360" name="Freeform 3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61" name="Freeform 3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362" name="Freeform 3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239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363" name="Freeform 3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240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136399</wp:posOffset>
            </wp:positionV>
            <wp:extent cx="6110479" cy="9525"/>
            <wp:effectExtent l="0" t="0" r="0" b="0"/>
            <wp:wrapNone/>
            <wp:docPr id="364" name="Freeform 3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241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7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365" name="Freeform 3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TERMINATIO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 OF  </w:t>
      </w:r>
      <w:r>
        <w:drawing>
          <wp:anchor simplePos="0" relativeHeight="251658300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-1392325</wp:posOffset>
            </wp:positionV>
            <wp:extent cx="9525" cy="7553326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553326"/>
                    </a:xfrm>
                    <a:custGeom>
                      <a:rect l="l" t="t" r="r" b="b"/>
                      <a:pathLst>
                        <a:path w="9525" h="75533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553326"/>
                          </a:cubicBezTo>
                          <a:cubicBezTo>
                            <a:pt x="9525" y="7553326"/>
                            <a:pt x="9525" y="7553326"/>
                            <a:pt x="0" y="7553326"/>
                          </a:cubicBezTo>
                          <a:cubicBezTo>
                            <a:pt x="0" y="7553326"/>
                            <a:pt x="0" y="75533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SG-FG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ORDER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EXCEEDED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FORCE LDU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TARE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BARCODE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GROSS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FORCE LOT/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DECLARED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TERMINATE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WDU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CLEANING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TOLERANCE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COMPENSA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TOR DOSE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BY DOSE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system to change the status of a weighing line into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Terminated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(by clicking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Force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button in the WO details).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-1409574</wp:posOffset>
            </wp:positionV>
            <wp:extent cx="9525" cy="7553326"/>
            <wp:effectExtent l="0" t="0" r="0" b="0"/>
            <wp:wrapNone/>
            <wp:docPr id="368" name="Freeform 3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553326"/>
                    </a:xfrm>
                    <a:custGeom>
                      <a:rect l="l" t="t" r="r" b="b"/>
                      <a:pathLst>
                        <a:path w="9525" h="75533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553326"/>
                          </a:cubicBezTo>
                          <a:cubicBezTo>
                            <a:pt x="9525" y="7553326"/>
                            <a:pt x="9525" y="7553326"/>
                            <a:pt x="0" y="7553326"/>
                          </a:cubicBezTo>
                          <a:cubicBezTo>
                            <a:pt x="0" y="7553326"/>
                            <a:pt x="0" y="75533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exceeding orders when a Start Gross weighing procedure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running during an SG-FG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(forcing) the shelf life of lots.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entering a tare even though the system is waiting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 barcode to be scanned.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use of a container/lot with a status that is set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Terminated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WDU cleaning during a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Allows: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300" w:right="0" w:firstLine="0"/>
      </w:pPr>
      <w:r>
        <w:drawing>
          <wp:anchor simplePos="0" relativeHeight="251658377" behindDoc="0" locked="0" layoutInCell="1" allowOverlap="1">
            <wp:simplePos x="0" y="0"/>
            <wp:positionH relativeFrom="page">
              <wp:posOffset>2218308</wp:posOffset>
            </wp:positionH>
            <wp:positionV relativeFrom="line">
              <wp:posOffset>129897</wp:posOffset>
            </wp:positionV>
            <wp:extent cx="42292" cy="42292"/>
            <wp:effectExtent l="0" t="0" r="0" b="0"/>
            <wp:wrapNone/>
            <wp:docPr id="369" name="Freeform 3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2292" cy="42292"/>
                    </a:xfrm>
                    <a:custGeom>
                      <a:rect l="l" t="t" r="r" b="b"/>
                      <a:pathLst>
                        <a:path w="42292" h="42292">
                          <a:moveTo>
                            <a:pt x="42292" y="21082"/>
                          </a:moveTo>
                          <a:cubicBezTo>
                            <a:pt x="42292" y="32767"/>
                            <a:pt x="32893" y="42292"/>
                            <a:pt x="21209" y="42292"/>
                          </a:cubicBezTo>
                          <a:cubicBezTo>
                            <a:pt x="9399" y="42292"/>
                            <a:pt x="0" y="32767"/>
                            <a:pt x="0" y="21082"/>
                          </a:cubicBezTo>
                          <a:cubicBezTo>
                            <a:pt x="0" y="9399"/>
                            <a:pt x="9399" y="0"/>
                            <a:pt x="21209" y="0"/>
                          </a:cubicBezTo>
                          <a:cubicBezTo>
                            <a:pt x="32893" y="0"/>
                            <a:pt x="42292" y="9399"/>
                            <a:pt x="42292" y="21082"/>
                          </a:cubicBezTo>
                          <a:close/>
                          <a:moveTo>
                            <a:pt x="42292" y="21082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Forcing the weighing tolerance: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300" w:right="397" w:firstLine="0"/>
      </w:pPr>
      <w:r>
        <w:drawing>
          <wp:anchor simplePos="0" relativeHeight="251658380" behindDoc="0" locked="0" layoutInCell="1" allowOverlap="1">
            <wp:simplePos x="0" y="0"/>
            <wp:positionH relativeFrom="page">
              <wp:posOffset>2218308</wp:posOffset>
            </wp:positionH>
            <wp:positionV relativeFrom="line">
              <wp:posOffset>27027</wp:posOffset>
            </wp:positionV>
            <wp:extent cx="42292" cy="42292"/>
            <wp:effectExtent l="0" t="0" r="0" b="0"/>
            <wp:wrapNone/>
            <wp:docPr id="370" name="Freeform 3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2292" cy="42292"/>
                    </a:xfrm>
                    <a:custGeom>
                      <a:rect l="l" t="t" r="r" b="b"/>
                      <a:pathLst>
                        <a:path w="42292" h="42292">
                          <a:moveTo>
                            <a:pt x="42292" y="21082"/>
                          </a:moveTo>
                          <a:cubicBezTo>
                            <a:pt x="42292" y="32767"/>
                            <a:pt x="32893" y="42292"/>
                            <a:pt x="21209" y="42292"/>
                          </a:cubicBezTo>
                          <a:cubicBezTo>
                            <a:pt x="9399" y="42292"/>
                            <a:pt x="0" y="32767"/>
                            <a:pt x="0" y="21082"/>
                          </a:cubicBezTo>
                          <a:cubicBezTo>
                            <a:pt x="0" y="9399"/>
                            <a:pt x="9399" y="0"/>
                            <a:pt x="21209" y="0"/>
                          </a:cubicBezTo>
                          <a:cubicBezTo>
                            <a:pt x="32893" y="0"/>
                            <a:pt x="42292" y="9399"/>
                            <a:pt x="42292" y="21082"/>
                          </a:cubicBezTo>
                          <a:close/>
                          <a:moveTo>
                            <a:pt x="42292" y="21082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Approving weighing results that may be below or beyond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order, by using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Alt+F10 Force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button;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300" w:right="0" w:firstLine="0"/>
      </w:pPr>
      <w:r>
        <w:drawing>
          <wp:anchor simplePos="0" relativeHeight="251658386" behindDoc="0" locked="0" layoutInCell="1" allowOverlap="1">
            <wp:simplePos x="0" y="0"/>
            <wp:positionH relativeFrom="page">
              <wp:posOffset>2218308</wp:posOffset>
            </wp:positionH>
            <wp:positionV relativeFrom="line">
              <wp:posOffset>53698</wp:posOffset>
            </wp:positionV>
            <wp:extent cx="42292" cy="42291"/>
            <wp:effectExtent l="0" t="0" r="0" b="0"/>
            <wp:wrapNone/>
            <wp:docPr id="371" name="Freeform 3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2292" cy="42291"/>
                    </a:xfrm>
                    <a:custGeom>
                      <a:rect l="l" t="t" r="r" b="b"/>
                      <a:pathLst>
                        <a:path w="42292" h="42291">
                          <a:moveTo>
                            <a:pt x="42292" y="21081"/>
                          </a:moveTo>
                          <a:cubicBezTo>
                            <a:pt x="42292" y="32766"/>
                            <a:pt x="32893" y="42291"/>
                            <a:pt x="21209" y="42291"/>
                          </a:cubicBezTo>
                          <a:cubicBezTo>
                            <a:pt x="9399" y="42291"/>
                            <a:pt x="0" y="32766"/>
                            <a:pt x="0" y="21081"/>
                          </a:cubicBezTo>
                          <a:cubicBezTo>
                            <a:pt x="0" y="9397"/>
                            <a:pt x="9399" y="0"/>
                            <a:pt x="21209" y="0"/>
                          </a:cubicBezTo>
                          <a:cubicBezTo>
                            <a:pt x="32893" y="0"/>
                            <a:pt x="42292" y="9397"/>
                            <a:pt x="42292" y="21081"/>
                          </a:cubicBezTo>
                          <a:close/>
                          <a:moveTo>
                            <a:pt x="42292" y="21081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Completing material line.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weighing a dose of compensator only after that the dose of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active ingredient has been weighed.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372" name="Freeform 3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553326"/>
            <wp:effectExtent l="0" t="0" r="0" b="0"/>
            <wp:wrapNone/>
            <wp:docPr id="373" name="Freeform 3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553326"/>
                    </a:xfrm>
                    <a:custGeom>
                      <a:rect l="l" t="t" r="r" b="b"/>
                      <a:pathLst>
                        <a:path w="9525" h="75533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553326"/>
                          </a:cubicBezTo>
                          <a:cubicBezTo>
                            <a:pt x="9525" y="7553326"/>
                            <a:pt x="9525" y="7553326"/>
                            <a:pt x="0" y="7553326"/>
                          </a:cubicBezTo>
                          <a:cubicBezTo>
                            <a:pt x="0" y="7553326"/>
                            <a:pt x="0" y="75533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374" name="Freeform 3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553326"/>
            <wp:effectExtent l="0" t="0" r="0" b="0"/>
            <wp:wrapNone/>
            <wp:docPr id="375" name="Freeform 3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553326"/>
                    </a:xfrm>
                    <a:custGeom>
                      <a:rect l="l" t="t" r="r" b="b"/>
                      <a:pathLst>
                        <a:path w="9525" h="75533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553326"/>
                          </a:cubicBezTo>
                          <a:cubicBezTo>
                            <a:pt x="9525" y="7553326"/>
                            <a:pt x="9525" y="7553326"/>
                            <a:pt x="0" y="7553326"/>
                          </a:cubicBezTo>
                          <a:cubicBezTo>
                            <a:pt x="0" y="7553326"/>
                            <a:pt x="0" y="75533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94" w:space="220"/>
            <w:col w:w="5833" w:space="254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9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376" name="Freeform 3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01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377" name="Freeform 3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17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378" name="Freeform 3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379" name="Freeform 3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380" name="Freeform 3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242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-1612393</wp:posOffset>
            </wp:positionV>
            <wp:extent cx="6120004" cy="8096250"/>
            <wp:effectExtent l="0" t="0" r="0" b="0"/>
            <wp:wrapNone/>
            <wp:docPr id="381" name="Freeform 3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096250"/>
                    </a:xfrm>
                    <a:custGeom>
                      <a:rect l="l" t="t" r="r" b="b"/>
                      <a:pathLst>
                        <a:path w="6120004" h="80962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096250"/>
                          </a:cubicBezTo>
                          <a:cubicBezTo>
                            <a:pt x="6120004" y="8096250"/>
                            <a:pt x="6120004" y="8096250"/>
                            <a:pt x="0" y="80962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086725"/>
                          </a:cubicBezTo>
                          <a:cubicBezTo>
                            <a:pt x="6110479" y="8086725"/>
                            <a:pt x="6110479" y="8086725"/>
                            <a:pt x="9525" y="80867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382" name="Freeform 3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83" name="Freeform 3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84" name="Freeform 3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85" name="Freeform 3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386" name="Freeform 3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83058</wp:posOffset>
            </wp:positionV>
            <wp:extent cx="6110479" cy="9525"/>
            <wp:effectExtent l="0" t="0" r="0" b="0"/>
            <wp:wrapNone/>
            <wp:docPr id="387" name="Freeform 3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388" name="Freeform 3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3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389" name="Freeform 3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 EDIT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AND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300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-1544725</wp:posOffset>
            </wp:positionV>
            <wp:extent cx="9525" cy="8086726"/>
            <wp:effectExtent l="0" t="0" r="0" b="0"/>
            <wp:wrapNone/>
            <wp:docPr id="390" name="Freeform 3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86726"/>
                    </a:xfrm>
                    <a:custGeom>
                      <a:rect l="l" t="t" r="r" b="b"/>
                      <a:pathLst>
                        <a:path w="9525" h="80867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86726"/>
                          </a:cubicBezTo>
                          <a:cubicBezTo>
                            <a:pt x="9525" y="8086726"/>
                            <a:pt x="9525" y="8086726"/>
                            <a:pt x="0" y="8086726"/>
                          </a:cubicBezTo>
                          <a:cubicBezTo>
                            <a:pt x="0" y="8086726"/>
                            <a:pt x="0" y="80867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DOUBLE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GROSS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LURE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391" name="Freeform 3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to edit again the weighing and reconciliation report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-1607694</wp:posOffset>
            </wp:positionV>
            <wp:extent cx="9525" cy="8086726"/>
            <wp:effectExtent l="0" t="0" r="0" b="0"/>
            <wp:wrapNone/>
            <wp:docPr id="392" name="Freeform 3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86726"/>
                    </a:xfrm>
                    <a:custGeom>
                      <a:rect l="l" t="t" r="r" b="b"/>
                      <a:pathLst>
                        <a:path w="9525" h="80867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86726"/>
                          </a:cubicBezTo>
                          <a:cubicBezTo>
                            <a:pt x="9525" y="8086726"/>
                            <a:pt x="9525" y="8086726"/>
                            <a:pt x="0" y="8086726"/>
                          </a:cubicBezTo>
                          <a:cubicBezTo>
                            <a:pt x="0" y="8086726"/>
                            <a:pt x="0" y="80867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Net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Double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Gross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"Lure" weighing mode (i.e. enables to allow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the tare of scales by using an empty container of the exact same size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than the one that will be used afterwards).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Pallet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Manual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Forced-Input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393" name="Freeform 3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-1607694</wp:posOffset>
            </wp:positionV>
            <wp:extent cx="9525" cy="8086726"/>
            <wp:effectExtent l="0" t="0" r="0" b="0"/>
            <wp:wrapNone/>
            <wp:docPr id="394" name="Freeform 3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86726"/>
                    </a:xfrm>
                    <a:custGeom>
                      <a:rect l="l" t="t" r="r" b="b"/>
                      <a:pathLst>
                        <a:path w="9525" h="80867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86726"/>
                          </a:cubicBezTo>
                          <a:cubicBezTo>
                            <a:pt x="9525" y="8086726"/>
                            <a:pt x="9525" y="8086726"/>
                            <a:pt x="0" y="8086726"/>
                          </a:cubicBezTo>
                          <a:cubicBezTo>
                            <a:pt x="0" y="8086726"/>
                            <a:pt x="0" y="80867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395" name="Freeform 3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-1607694</wp:posOffset>
            </wp:positionV>
            <wp:extent cx="9525" cy="8086726"/>
            <wp:effectExtent l="0" t="0" r="0" b="0"/>
            <wp:wrapNone/>
            <wp:docPr id="396" name="Freeform 3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086726"/>
                    </a:xfrm>
                    <a:custGeom>
                      <a:rect l="l" t="t" r="r" b="b"/>
                      <a:pathLst>
                        <a:path w="9525" h="80867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086726"/>
                          </a:cubicBezTo>
                          <a:cubicBezTo>
                            <a:pt x="9525" y="8086726"/>
                            <a:pt x="9525" y="8086726"/>
                            <a:pt x="0" y="8086726"/>
                          </a:cubicBezTo>
                          <a:cubicBezTo>
                            <a:pt x="0" y="8086726"/>
                            <a:pt x="0" y="80867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60" w:space="254"/>
            <w:col w:w="5712" w:space="375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8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397" name="Freeform 3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18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88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398" name="Freeform 3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295" w:space="249"/>
            <w:col w:w="968" w:space="347"/>
            <w:col w:w="1247" w:space="3859"/>
            <w:col w:w="2344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399" name="Freeform 3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400" name="Freeform 4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01" name="Freeform 4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400926"/>
            <wp:effectExtent l="0" t="0" r="0" b="0"/>
            <wp:wrapNone/>
            <wp:docPr id="402" name="Freeform 4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400926"/>
                    </a:xfrm>
                    <a:custGeom>
                      <a:rect l="l" t="t" r="r" b="b"/>
                      <a:pathLst>
                        <a:path w="6120004" h="74009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400926"/>
                          </a:cubicBezTo>
                          <a:cubicBezTo>
                            <a:pt x="6120004" y="7400926"/>
                            <a:pt x="6120004" y="7400926"/>
                            <a:pt x="0" y="7400926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391401"/>
                          </a:cubicBezTo>
                          <a:cubicBezTo>
                            <a:pt x="6110479" y="7391401"/>
                            <a:pt x="6110479" y="7391401"/>
                            <a:pt x="9525" y="7391401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03" name="Freeform 4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04" name="Freeform 4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05" name="Freeform 4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406" name="Freeform 4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407" name="Freeform 4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83059</wp:posOffset>
            </wp:positionV>
            <wp:extent cx="6110479" cy="9525"/>
            <wp:effectExtent l="0" t="0" r="0" b="0"/>
            <wp:wrapNone/>
            <wp:docPr id="408" name="Freeform 4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409" name="Freeform 4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LASER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>
        <w:drawing>
          <wp:anchor simplePos="0" relativeHeight="251658294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-1392325</wp:posOffset>
            </wp:positionV>
            <wp:extent cx="9525" cy="7391401"/>
            <wp:effectExtent l="0" t="0" r="0" b="0"/>
            <wp:wrapNone/>
            <wp:docPr id="410" name="Freeform 4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91401"/>
                    </a:xfrm>
                    <a:custGeom>
                      <a:rect l="l" t="t" r="r" b="b"/>
                      <a:pathLst>
                        <a:path w="9525" h="73914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91401"/>
                          </a:cubicBezTo>
                          <a:cubicBezTo>
                            <a:pt x="9525" y="7391401"/>
                            <a:pt x="9525" y="7391401"/>
                            <a:pt x="0" y="7391401"/>
                          </a:cubicBezTo>
                          <a:cubicBezTo>
                            <a:pt x="0" y="7391401"/>
                            <a:pt x="0" y="73914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SUBTRACT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START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GROSS –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FINAL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GROSS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RECORDED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TARE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UNPACKING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MIX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411" name="Freeform 4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Laser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-1432434</wp:posOffset>
            </wp:positionV>
            <wp:extent cx="9525" cy="7391401"/>
            <wp:effectExtent l="0" t="0" r="0" b="0"/>
            <wp:wrapNone/>
            <wp:docPr id="412" name="Freeform 4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91401"/>
                    </a:xfrm>
                    <a:custGeom>
                      <a:rect l="l" t="t" r="r" b="b"/>
                      <a:pathLst>
                        <a:path w="9525" h="73914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91401"/>
                          </a:cubicBezTo>
                          <a:cubicBezTo>
                            <a:pt x="9525" y="7391401"/>
                            <a:pt x="9525" y="7391401"/>
                            <a:pt x="0" y="7391401"/>
                          </a:cubicBezTo>
                          <a:cubicBezTo>
                            <a:pt x="0" y="7391401"/>
                            <a:pt x="0" y="73914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Subtract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Automatic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SG-FG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Recorded-tare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Unpacking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Mix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413" name="Freeform 4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391401"/>
            <wp:effectExtent l="0" t="0" r="0" b="0"/>
            <wp:wrapNone/>
            <wp:docPr id="414" name="Freeform 4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91401"/>
                    </a:xfrm>
                    <a:custGeom>
                      <a:rect l="l" t="t" r="r" b="b"/>
                      <a:pathLst>
                        <a:path w="9525" h="73914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91401"/>
                          </a:cubicBezTo>
                          <a:cubicBezTo>
                            <a:pt x="9525" y="7391401"/>
                            <a:pt x="9525" y="7391401"/>
                            <a:pt x="0" y="7391401"/>
                          </a:cubicBezTo>
                          <a:cubicBezTo>
                            <a:pt x="0" y="7391401"/>
                            <a:pt x="0" y="73914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415" name="Freeform 4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391401"/>
            <wp:effectExtent l="0" t="0" r="0" b="0"/>
            <wp:wrapNone/>
            <wp:docPr id="416" name="Freeform 4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391401"/>
                    </a:xfrm>
                    <a:custGeom>
                      <a:rect l="l" t="t" r="r" b="b"/>
                      <a:pathLst>
                        <a:path w="9525" h="73914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391401"/>
                          </a:cubicBezTo>
                          <a:cubicBezTo>
                            <a:pt x="9525" y="7391401"/>
                            <a:pt x="9525" y="7391401"/>
                            <a:pt x="0" y="7391401"/>
                          </a:cubicBezTo>
                          <a:cubicBezTo>
                            <a:pt x="0" y="7391401"/>
                            <a:pt x="0" y="73914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55" w:space="260"/>
            <w:col w:w="4388" w:space="1699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7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417" name="Freeform 4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73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418" name="Freeform 4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19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419" name="Freeform 4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420" name="Freeform 4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21" name="Freeform 4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639051"/>
            <wp:effectExtent l="0" t="0" r="0" b="0"/>
            <wp:wrapNone/>
            <wp:docPr id="422" name="Freeform 4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639051"/>
                    </a:xfrm>
                    <a:custGeom>
                      <a:rect l="l" t="t" r="r" b="b"/>
                      <a:pathLst>
                        <a:path w="6120004" h="76390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639051"/>
                          </a:cubicBezTo>
                          <a:cubicBezTo>
                            <a:pt x="6120004" y="7639051"/>
                            <a:pt x="6120004" y="7639051"/>
                            <a:pt x="0" y="763905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629526"/>
                          </a:cubicBezTo>
                          <a:cubicBezTo>
                            <a:pt x="6110479" y="7629526"/>
                            <a:pt x="6110479" y="7629526"/>
                            <a:pt x="9525" y="762952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23" name="Freeform 4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315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24" name="Freeform 4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425" name="Freeform 4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426" name="Freeform 4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27" name="Freeform 4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28" name="Freeform 4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-144803</wp:posOffset>
            </wp:positionV>
            <wp:extent cx="6110479" cy="9525"/>
            <wp:effectExtent l="0" t="0" r="0" b="0"/>
            <wp:wrapNone/>
            <wp:docPr id="429" name="Freeform 4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3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430" name="Freeform 4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COUNTING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1213230</wp:posOffset>
            </wp:positionH>
            <wp:positionV relativeFrom="line">
              <wp:posOffset>-1386610</wp:posOffset>
            </wp:positionV>
            <wp:extent cx="9525" cy="7629526"/>
            <wp:effectExtent l="0" t="0" r="0" b="0"/>
            <wp:wrapNone/>
            <wp:docPr id="431" name="Freeform 4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29526"/>
                    </a:xfrm>
                    <a:custGeom>
                      <a:rect l="l" t="t" r="r" b="b"/>
                      <a:pathLst>
                        <a:path w="9525" h="76295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29526"/>
                          </a:cubicBezTo>
                          <a:cubicBezTo>
                            <a:pt x="9525" y="7629526"/>
                            <a:pt x="9525" y="7629526"/>
                            <a:pt x="0" y="7629526"/>
                          </a:cubicBezTo>
                          <a:cubicBezTo>
                            <a:pt x="0" y="7629526"/>
                            <a:pt x="0" y="76295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CYLINDER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END OF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PHASE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PROBLEM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6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BARCODE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KEYBOARD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RECONCIL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 NOT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TERMINATE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432" name="Freeform 4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Counting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-1432434</wp:posOffset>
            </wp:positionV>
            <wp:extent cx="9525" cy="7629526"/>
            <wp:effectExtent l="0" t="0" r="0" b="0"/>
            <wp:wrapNone/>
            <wp:docPr id="433" name="Freeform 4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29526"/>
                    </a:xfrm>
                    <a:custGeom>
                      <a:rect l="l" t="t" r="r" b="b"/>
                      <a:pathLst>
                        <a:path w="9525" h="76295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29526"/>
                          </a:cubicBezTo>
                          <a:cubicBezTo>
                            <a:pt x="9525" y="7629526"/>
                            <a:pt x="9525" y="7629526"/>
                            <a:pt x="0" y="7629526"/>
                          </a:cubicBezTo>
                          <a:cubicBezTo>
                            <a:pt x="0" y="7629526"/>
                            <a:pt x="0" y="76295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Cylinder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end-of-reconciliation functions.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reconciliation of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performing reconciliations of WOs without having to follow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Phase/Dose order.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4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acknowledging issues of lot identification during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reconciliation.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entering the barcode of labels during reconciliation.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performing reconciliations of WOs for which the 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procedure is not complete. This access right is tested on the P0/D0,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P2/D2, and P4/D4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434" name="Freeform 4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629526"/>
            <wp:effectExtent l="0" t="0" r="0" b="0"/>
            <wp:wrapNone/>
            <wp:docPr id="435" name="Freeform 4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29526"/>
                    </a:xfrm>
                    <a:custGeom>
                      <a:rect l="l" t="t" r="r" b="b"/>
                      <a:pathLst>
                        <a:path w="9525" h="76295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29526"/>
                          </a:cubicBezTo>
                          <a:cubicBezTo>
                            <a:pt x="9525" y="7629526"/>
                            <a:pt x="9525" y="7629526"/>
                            <a:pt x="0" y="7629526"/>
                          </a:cubicBezTo>
                          <a:cubicBezTo>
                            <a:pt x="0" y="7629526"/>
                            <a:pt x="0" y="76295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436" name="Freeform 4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629526"/>
            <wp:effectExtent l="0" t="0" r="0" b="0"/>
            <wp:wrapNone/>
            <wp:docPr id="437" name="Freeform 4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29526"/>
                    </a:xfrm>
                    <a:custGeom>
                      <a:rect l="l" t="t" r="r" b="b"/>
                      <a:pathLst>
                        <a:path w="9525" h="76295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29526"/>
                          </a:cubicBezTo>
                          <a:cubicBezTo>
                            <a:pt x="9525" y="7629526"/>
                            <a:pt x="9525" y="7629526"/>
                            <a:pt x="0" y="7629526"/>
                          </a:cubicBezTo>
                          <a:cubicBezTo>
                            <a:pt x="0" y="7629526"/>
                            <a:pt x="0" y="76295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60" w:space="254"/>
            <w:col w:w="5852" w:space="235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8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438" name="Freeform 4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87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439" name="Freeform 4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295" w:space="249"/>
            <w:col w:w="968" w:space="347"/>
            <w:col w:w="1247" w:space="3859"/>
            <w:col w:w="2344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440" name="Freeform 4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441" name="Freeform 4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42" name="Freeform 4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791451"/>
            <wp:effectExtent l="0" t="0" r="0" b="0"/>
            <wp:wrapNone/>
            <wp:docPr id="443" name="Freeform 4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791451"/>
                    </a:xfrm>
                    <a:custGeom>
                      <a:rect l="l" t="t" r="r" b="b"/>
                      <a:pathLst>
                        <a:path w="6120004" h="77914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791451"/>
                          </a:cubicBezTo>
                          <a:cubicBezTo>
                            <a:pt x="6120004" y="7791451"/>
                            <a:pt x="6120004" y="7791451"/>
                            <a:pt x="0" y="779145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781926"/>
                          </a:cubicBezTo>
                          <a:cubicBezTo>
                            <a:pt x="6110479" y="7781926"/>
                            <a:pt x="6110479" y="7781926"/>
                            <a:pt x="9525" y="778192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44" name="Freeform 4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45" name="Freeform 4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508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93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446" name="Freeform 4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447" name="Freeform 4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48" name="Freeform 4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449" name="Freeform 4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9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-144803</wp:posOffset>
            </wp:positionV>
            <wp:extent cx="6110479" cy="9525"/>
            <wp:effectExtent l="0" t="0" r="0" b="0"/>
            <wp:wrapNone/>
            <wp:docPr id="450" name="Freeform 4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8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451" name="Freeform 4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1213230</wp:posOffset>
            </wp:positionH>
            <wp:positionV relativeFrom="paragraph">
              <wp:posOffset>-1386713</wp:posOffset>
            </wp:positionV>
            <wp:extent cx="9525" cy="7781926"/>
            <wp:effectExtent l="0" t="0" r="0" b="0"/>
            <wp:wrapNone/>
            <wp:docPr id="452" name="Freeform 4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81926"/>
                    </a:xfrm>
                    <a:custGeom>
                      <a:rect l="l" t="t" r="r" b="b"/>
                      <a:pathLst>
                        <a:path w="9525" h="77819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81926"/>
                          </a:cubicBezTo>
                          <a:cubicBezTo>
                            <a:pt x="9525" y="7781926"/>
                            <a:pt x="9525" y="7781926"/>
                            <a:pt x="0" y="7781926"/>
                          </a:cubicBezTo>
                          <a:cubicBezTo>
                            <a:pt x="0" y="7781926"/>
                            <a:pt x="0" y="77819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RECONCILIA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TION PHASE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TERMINATE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ADD 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16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TO WO BY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DOT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WIEGHED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QTY WITH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PRINT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DOT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3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OUTSIDE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TOL. (DOT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TRANSACTI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453" name="Freeform 4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controlling access before reconciliation:- By clicking the 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Reconciliation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button of the list of §WOs, in the Weighing module, -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From the PI execution module (i.e. "PIProcess.exe") when no client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right has been defined for the reconciliation element.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-1539113</wp:posOffset>
            </wp:positionV>
            <wp:extent cx="9525" cy="7781926"/>
            <wp:effectExtent l="0" t="0" r="0" b="0"/>
            <wp:wrapNone/>
            <wp:docPr id="454" name="Freeform 4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81926"/>
                    </a:xfrm>
                    <a:custGeom>
                      <a:rect l="l" t="t" r="r" b="b"/>
                      <a:pathLst>
                        <a:path w="9525" h="77819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81926"/>
                          </a:cubicBezTo>
                          <a:cubicBezTo>
                            <a:pt x="9525" y="7781926"/>
                            <a:pt x="9525" y="7781926"/>
                            <a:pt x="0" y="7781926"/>
                          </a:cubicBezTo>
                          <a:cubicBezTo>
                            <a:pt x="0" y="7781926"/>
                            <a:pt x="0" y="77819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controlling access to the pallet reconciliation. By clicking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Pallet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r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econciliation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button of the list of §WOs, in the 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controlling pallet reconciliation phase/dose terminated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while the WO is still in weighing. Only used in the pallet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reconciliation.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 material line to the WO during a DOT weighing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the unit (for the first weighing result of the line)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during a Manual weighing procedure; the material line must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arise from the DOT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labels of pallets during a DOT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a weighing procedure outside the tolerance range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a DOT weighing procedure.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Manual DOT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455" name="Freeform 4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8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-1432434</wp:posOffset>
            </wp:positionV>
            <wp:extent cx="9525" cy="7781926"/>
            <wp:effectExtent l="0" t="0" r="0" b="0"/>
            <wp:wrapNone/>
            <wp:docPr id="456" name="Freeform 4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81926"/>
                    </a:xfrm>
                    <a:custGeom>
                      <a:rect l="l" t="t" r="r" b="b"/>
                      <a:pathLst>
                        <a:path w="9525" h="77819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81926"/>
                          </a:cubicBezTo>
                          <a:cubicBezTo>
                            <a:pt x="9525" y="7781926"/>
                            <a:pt x="9525" y="7781926"/>
                            <a:pt x="0" y="7781926"/>
                          </a:cubicBezTo>
                          <a:cubicBezTo>
                            <a:pt x="0" y="7781926"/>
                            <a:pt x="0" y="77819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457" name="Freeform 4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7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-1432434</wp:posOffset>
            </wp:positionV>
            <wp:extent cx="9525" cy="7781926"/>
            <wp:effectExtent l="0" t="0" r="0" b="0"/>
            <wp:wrapNone/>
            <wp:docPr id="458" name="Freeform 4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81926"/>
                    </a:xfrm>
                    <a:custGeom>
                      <a:rect l="l" t="t" r="r" b="b"/>
                      <a:pathLst>
                        <a:path w="9525" h="77819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81926"/>
                          </a:cubicBezTo>
                          <a:cubicBezTo>
                            <a:pt x="9525" y="7781926"/>
                            <a:pt x="9525" y="7781926"/>
                            <a:pt x="0" y="7781926"/>
                          </a:cubicBezTo>
                          <a:cubicBezTo>
                            <a:pt x="0" y="7781926"/>
                            <a:pt x="0" y="77819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66" w:space="249"/>
            <w:col w:w="5787" w:space="300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9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459" name="Freeform 4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98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460" name="Freeform 4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WEIGHING PROCEDURE 100-999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461" name="Freeform 4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493142" cy="847725"/>
            <wp:effectExtent l="0" t="0" r="0" b="0"/>
            <wp:wrapNone/>
            <wp:docPr id="462" name="Freeform 4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93142" cy="847725"/>
                    </a:xfrm>
                    <a:custGeom>
                      <a:rect l="l" t="t" r="r" b="b"/>
                      <a:pathLst>
                        <a:path w="49314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93142" y="0"/>
                          </a:cubicBezTo>
                          <a:cubicBezTo>
                            <a:pt x="493142" y="0"/>
                            <a:pt x="493142" y="0"/>
                            <a:pt x="493142" y="847725"/>
                          </a:cubicBezTo>
                          <a:cubicBezTo>
                            <a:pt x="493142" y="847725"/>
                            <a:pt x="49314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-696087</wp:posOffset>
            </wp:positionV>
            <wp:extent cx="6120004" cy="3943350"/>
            <wp:effectExtent l="0" t="0" r="0" b="0"/>
            <wp:wrapNone/>
            <wp:docPr id="463" name="Freeform 4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3943350"/>
                    </a:xfrm>
                    <a:custGeom>
                      <a:rect l="l" t="t" r="r" b="b"/>
                      <a:pathLst>
                        <a:path w="6120004" h="39433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3943350"/>
                          </a:cubicBezTo>
                          <a:cubicBezTo>
                            <a:pt x="6120004" y="3943350"/>
                            <a:pt x="6120004" y="3943350"/>
                            <a:pt x="0" y="39433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3933825"/>
                          </a:cubicBezTo>
                          <a:cubicBezTo>
                            <a:pt x="6110479" y="3933825"/>
                            <a:pt x="6110479" y="3933825"/>
                            <a:pt x="9525" y="39338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64" name="Freeform 4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65" name="Freeform 4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708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466" name="Freeform 4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800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6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467" name="Freeform 4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900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1217930</wp:posOffset>
            </wp:positionH>
            <wp:positionV relativeFrom="line">
              <wp:posOffset>-114070</wp:posOffset>
            </wp:positionV>
            <wp:extent cx="835405" cy="847725"/>
            <wp:effectExtent l="0" t="0" r="0" b="0"/>
            <wp:wrapNone/>
            <wp:docPr id="468" name="Freeform 4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35405" cy="847725"/>
                    </a:xfrm>
                    <a:custGeom>
                      <a:rect l="l" t="t" r="r" b="b"/>
                      <a:pathLst>
                        <a:path w="83540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35405" y="0"/>
                          </a:cubicBezTo>
                          <a:cubicBezTo>
                            <a:pt x="835405" y="0"/>
                            <a:pt x="835405" y="0"/>
                            <a:pt x="835405" y="847725"/>
                          </a:cubicBezTo>
                          <a:cubicBezTo>
                            <a:pt x="835405" y="847725"/>
                            <a:pt x="83540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1213230</wp:posOffset>
            </wp:positionH>
            <wp:positionV relativeFrom="paragraph">
              <wp:posOffset>-737109</wp:posOffset>
            </wp:positionV>
            <wp:extent cx="9525" cy="3933825"/>
            <wp:effectExtent l="0" t="0" r="0" b="0"/>
            <wp:wrapNone/>
            <wp:docPr id="469" name="Freeform 4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933825"/>
                    </a:xfrm>
                    <a:custGeom>
                      <a:rect l="l" t="t" r="r" b="b"/>
                      <a:pathLst>
                        <a:path w="9525" h="39338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933825"/>
                          </a:cubicBezTo>
                          <a:cubicBezTo>
                            <a:pt x="9525" y="3933825"/>
                            <a:pt x="9525" y="3933825"/>
                            <a:pt x="0" y="3933825"/>
                          </a:cubicBezTo>
                          <a:cubicBezTo>
                            <a:pt x="0" y="3933825"/>
                            <a:pt x="0" y="39338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NET DOT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GROSS DOT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PACKAGING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AUTO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DOSAGE PB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2053335</wp:posOffset>
            </wp:positionH>
            <wp:positionV relativeFrom="line">
              <wp:posOffset>-140105</wp:posOffset>
            </wp:positionV>
            <wp:extent cx="3866135" cy="847725"/>
            <wp:effectExtent l="0" t="0" r="0" b="0"/>
            <wp:wrapNone/>
            <wp:docPr id="470" name="Freeform 4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866135" cy="847725"/>
                    </a:xfrm>
                    <a:custGeom>
                      <a:rect l="l" t="t" r="r" b="b"/>
                      <a:pathLst>
                        <a:path w="386613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866135" y="0"/>
                          </a:cubicBezTo>
                          <a:cubicBezTo>
                            <a:pt x="3866135" y="0"/>
                            <a:pt x="3866135" y="0"/>
                            <a:pt x="3866135" y="847725"/>
                          </a:cubicBezTo>
                          <a:cubicBezTo>
                            <a:pt x="3866135" y="847725"/>
                            <a:pt x="386613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2048636</wp:posOffset>
            </wp:positionH>
            <wp:positionV relativeFrom="paragraph">
              <wp:posOffset>-759969</wp:posOffset>
            </wp:positionV>
            <wp:extent cx="9525" cy="3933825"/>
            <wp:effectExtent l="0" t="0" r="0" b="0"/>
            <wp:wrapNone/>
            <wp:docPr id="471" name="Freeform 4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933825"/>
                    </a:xfrm>
                    <a:custGeom>
                      <a:rect l="l" t="t" r="r" b="b"/>
                      <a:pathLst>
                        <a:path w="9525" h="39338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933825"/>
                          </a:cubicBezTo>
                          <a:cubicBezTo>
                            <a:pt x="9525" y="3933825"/>
                            <a:pt x="9525" y="3933825"/>
                            <a:pt x="0" y="3933825"/>
                          </a:cubicBezTo>
                          <a:cubicBezTo>
                            <a:pt x="0" y="3933825"/>
                            <a:pt x="0" y="39338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Net DOT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Gross DOT weighing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 to the packaging.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weighing procedure when issues of dosage occur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Automatic weighing.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5919470</wp:posOffset>
            </wp:positionH>
            <wp:positionV relativeFrom="line">
              <wp:posOffset>-114070</wp:posOffset>
            </wp:positionV>
            <wp:extent cx="450214" cy="847725"/>
            <wp:effectExtent l="0" t="0" r="0" b="0"/>
            <wp:wrapNone/>
            <wp:docPr id="472" name="Freeform 4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50214" cy="847725"/>
                    </a:xfrm>
                    <a:custGeom>
                      <a:rect l="l" t="t" r="r" b="b"/>
                      <a:pathLst>
                        <a:path w="45021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50214" y="0"/>
                          </a:cubicBezTo>
                          <a:cubicBezTo>
                            <a:pt x="450214" y="0"/>
                            <a:pt x="450214" y="0"/>
                            <a:pt x="450214" y="847725"/>
                          </a:cubicBezTo>
                          <a:cubicBezTo>
                            <a:pt x="450214" y="847725"/>
                            <a:pt x="45021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DEN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5914644</wp:posOffset>
            </wp:positionH>
            <wp:positionV relativeFrom="paragraph">
              <wp:posOffset>-691388</wp:posOffset>
            </wp:positionV>
            <wp:extent cx="9525" cy="3933825"/>
            <wp:effectExtent l="0" t="0" r="0" b="0"/>
            <wp:wrapNone/>
            <wp:docPr id="473" name="Freeform 4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933825"/>
                    </a:xfrm>
                    <a:custGeom>
                      <a:rect l="l" t="t" r="r" b="b"/>
                      <a:pathLst>
                        <a:path w="9525" h="39338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933825"/>
                          </a:cubicBezTo>
                          <a:cubicBezTo>
                            <a:pt x="9525" y="3933825"/>
                            <a:pt x="9525" y="3933825"/>
                            <a:pt x="0" y="3933825"/>
                          </a:cubicBezTo>
                          <a:cubicBezTo>
                            <a:pt x="0" y="3933825"/>
                            <a:pt x="0" y="39338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6369684</wp:posOffset>
            </wp:positionH>
            <wp:positionV relativeFrom="line">
              <wp:posOffset>-87400</wp:posOffset>
            </wp:positionV>
            <wp:extent cx="465583" cy="847725"/>
            <wp:effectExtent l="0" t="0" r="0" b="0"/>
            <wp:wrapNone/>
            <wp:docPr id="474" name="Freeform 4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65583" cy="847725"/>
                    </a:xfrm>
                    <a:custGeom>
                      <a:rect l="l" t="t" r="r" b="b"/>
                      <a:pathLst>
                        <a:path w="465583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465583" y="0"/>
                          </a:cubicBezTo>
                          <a:cubicBezTo>
                            <a:pt x="465583" y="0"/>
                            <a:pt x="465583" y="0"/>
                            <a:pt x="465583" y="847725"/>
                          </a:cubicBezTo>
                          <a:cubicBezTo>
                            <a:pt x="465583" y="847725"/>
                            <a:pt x="465583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6"/>
          <w:sz w:val="20"/>
          <w:szCs w:val="20"/>
          <w:lang w:val="en-GB" w:bidi="en-GB"/>
        </w:rPr>
        <w:t>MODI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3" behindDoc="0" locked="0" layoutInCell="1" allowOverlap="1">
            <wp:simplePos x="0" y="0"/>
            <wp:positionH relativeFrom="page">
              <wp:posOffset>6364985</wp:posOffset>
            </wp:positionH>
            <wp:positionV relativeFrom="paragraph">
              <wp:posOffset>-691388</wp:posOffset>
            </wp:positionV>
            <wp:extent cx="9525" cy="3933825"/>
            <wp:effectExtent l="0" t="0" r="0" b="0"/>
            <wp:wrapNone/>
            <wp:docPr id="475" name="Freeform 4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933825"/>
                    </a:xfrm>
                    <a:custGeom>
                      <a:rect l="l" t="t" r="r" b="b"/>
                      <a:pathLst>
                        <a:path w="9525" h="39338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933825"/>
                          </a:cubicBezTo>
                          <a:cubicBezTo>
                            <a:pt x="9525" y="3933825"/>
                            <a:pt x="9525" y="3933825"/>
                            <a:pt x="0" y="3933825"/>
                          </a:cubicBezTo>
                          <a:cubicBezTo>
                            <a:pt x="0" y="3933825"/>
                            <a:pt x="0" y="39338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295" w:space="249"/>
            <w:col w:w="1029" w:space="286"/>
            <w:col w:w="5645" w:space="442"/>
            <w:col w:w="421" w:space="288"/>
            <w:col w:w="516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2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476" name="Freeform 4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26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477" name="Freeform 4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747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478" name="Freeform 4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PROCESS INSTRUCTIONS PI 1000-1999" w:id="7"/>
      <w:bookmarkEnd w:id="7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7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479" name="Freeform 4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80" name="Freeform 4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81" name="Freeform 4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43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-1324737</wp:posOffset>
            </wp:positionV>
            <wp:extent cx="6120004" cy="7477124"/>
            <wp:effectExtent l="0" t="0" r="0" b="0"/>
            <wp:wrapNone/>
            <wp:docPr id="482" name="Freeform 4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477124"/>
                    </a:xfrm>
                    <a:custGeom>
                      <a:rect l="l" t="t" r="r" b="b"/>
                      <a:pathLst>
                        <a:path w="6120004" h="74771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477124"/>
                          </a:cubicBezTo>
                          <a:cubicBezTo>
                            <a:pt x="6120004" y="7477124"/>
                            <a:pt x="6120004" y="7477124"/>
                            <a:pt x="0" y="747712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467599"/>
                          </a:cubicBezTo>
                          <a:cubicBezTo>
                            <a:pt x="6110479" y="7467599"/>
                            <a:pt x="6110479" y="7467599"/>
                            <a:pt x="9525" y="746759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83" name="Freeform 4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84" name="Freeform 4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485" name="Freeform 4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486" name="Freeform 4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487" name="Freeform 4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488" name="Freeform 4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489" name="Freeform 4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490" name="Freeform 4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491" name="Freeform 4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1148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492" name="Freeform 4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1201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493" name="Freeform 4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1202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494" name="Freeform 4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1305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495" name="Freeform 4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1350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496" name="Freeform 4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 CREATION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 REVISION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42" behindDoc="0" locked="0" layoutInCell="1" allowOverlap="1">
            <wp:simplePos x="0" y="0"/>
            <wp:positionH relativeFrom="page">
              <wp:posOffset>1437766</wp:posOffset>
            </wp:positionH>
            <wp:positionV relativeFrom="paragraph">
              <wp:posOffset>-1320038</wp:posOffset>
            </wp:positionV>
            <wp:extent cx="9525" cy="7467600"/>
            <wp:effectExtent l="0" t="0" r="0" b="0"/>
            <wp:wrapNone/>
            <wp:docPr id="497" name="Freeform 4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467600"/>
                    </a:xfrm>
                    <a:custGeom>
                      <a:rect l="l" t="t" r="r" b="b"/>
                      <a:pathLst>
                        <a:path w="9525" h="74676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467600"/>
                          </a:cubicBezTo>
                          <a:cubicBezTo>
                            <a:pt x="9525" y="7467600"/>
                            <a:pt x="9525" y="7467600"/>
                            <a:pt x="0" y="7467600"/>
                          </a:cubicBezTo>
                          <a:cubicBezTo>
                            <a:pt x="0" y="7467600"/>
                            <a:pt x="0" y="74676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CREATION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SCRIPT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DELETION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UPGRADE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VALIDATE SCRIPT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SCRIPT REVISION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 SCRIPT PARAM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 SCRIPT PARAM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9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SCRIPT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 TEXT CORRECTION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7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WEB TAG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CORRECTION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DELETE 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LAUNCH A 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498" name="Freeform 4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creating, modifying, and copying PIs.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PI revision.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41" behindDoc="0" locked="0" layoutInCell="1" allowOverlap="1">
            <wp:simplePos x="0" y="0"/>
            <wp:positionH relativeFrom="page">
              <wp:posOffset>2778251</wp:posOffset>
            </wp:positionH>
            <wp:positionV relativeFrom="paragraph">
              <wp:posOffset>-1320038</wp:posOffset>
            </wp:positionV>
            <wp:extent cx="9525" cy="7467600"/>
            <wp:effectExtent l="0" t="0" r="0" b="0"/>
            <wp:wrapNone/>
            <wp:docPr id="499" name="Freeform 4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467600"/>
                    </a:xfrm>
                    <a:custGeom>
                      <a:rect l="l" t="t" r="r" b="b"/>
                      <a:pathLst>
                        <a:path w="9525" h="74676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467600"/>
                          </a:cubicBezTo>
                          <a:cubicBezTo>
                            <a:pt x="9525" y="7467600"/>
                            <a:pt x="9525" y="7467600"/>
                            <a:pt x="0" y="7467600"/>
                          </a:cubicBezTo>
                          <a:cubicBezTo>
                            <a:pt x="0" y="7467600"/>
                            <a:pt x="0" y="74676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either a script or a group.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either a script or a group.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either a script or a group.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the new review of a script to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latest version of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a script.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reviewing a script (by creating a new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version).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 script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 script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a script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18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proofreading the text of a PI that has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already been filled in.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correction of a Tag from the Web EWI.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identifying a PI as obsolete.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starting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52300</wp:posOffset>
            </wp:positionV>
            <wp:extent cx="642875" cy="695325"/>
            <wp:effectExtent l="0" t="0" r="0" b="0"/>
            <wp:wrapNone/>
            <wp:docPr id="500" name="Freeform 5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40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-1320038</wp:posOffset>
            </wp:positionV>
            <wp:extent cx="9525" cy="7467600"/>
            <wp:effectExtent l="0" t="0" r="0" b="0"/>
            <wp:wrapNone/>
            <wp:docPr id="501" name="Freeform 5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467600"/>
                    </a:xfrm>
                    <a:custGeom>
                      <a:rect l="l" t="t" r="r" b="b"/>
                      <a:pathLst>
                        <a:path w="9525" h="74676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467600"/>
                          </a:cubicBezTo>
                          <a:cubicBezTo>
                            <a:pt x="9525" y="7467600"/>
                            <a:pt x="9525" y="7467600"/>
                            <a:pt x="0" y="7467600"/>
                          </a:cubicBezTo>
                          <a:cubicBezTo>
                            <a:pt x="0" y="7467600"/>
                            <a:pt x="0" y="74676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78970</wp:posOffset>
            </wp:positionV>
            <wp:extent cx="663702" cy="695325"/>
            <wp:effectExtent l="0" t="0" r="0" b="0"/>
            <wp:wrapNone/>
            <wp:docPr id="502" name="Freeform 5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9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-1320038</wp:posOffset>
            </wp:positionV>
            <wp:extent cx="9525" cy="7467600"/>
            <wp:effectExtent l="0" t="0" r="0" b="0"/>
            <wp:wrapNone/>
            <wp:docPr id="503" name="Freeform 5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467600"/>
                    </a:xfrm>
                    <a:custGeom>
                      <a:rect l="l" t="t" r="r" b="b"/>
                      <a:pathLst>
                        <a:path w="9525" h="74676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467600"/>
                          </a:cubicBezTo>
                          <a:cubicBezTo>
                            <a:pt x="9525" y="7467600"/>
                            <a:pt x="9525" y="7467600"/>
                            <a:pt x="0" y="7467600"/>
                          </a:cubicBezTo>
                          <a:cubicBezTo>
                            <a:pt x="0" y="7467600"/>
                            <a:pt x="0" y="74676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69" w:space="241"/>
            <w:col w:w="3901" w:space="422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504" name="Freeform 5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40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505" name="Freeform 5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506" name="Freeform 5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507" name="Freeform 5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08" name="Freeform 5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1351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09" name="Freeform 5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1352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7829551"/>
            <wp:effectExtent l="0" t="0" r="0" b="0"/>
            <wp:wrapNone/>
            <wp:docPr id="510" name="Freeform 5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829551"/>
                    </a:xfrm>
                    <a:custGeom>
                      <a:rect l="l" t="t" r="r" b="b"/>
                      <a:pathLst>
                        <a:path w="6120004" h="78295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829551"/>
                          </a:cubicBezTo>
                          <a:cubicBezTo>
                            <a:pt x="6120004" y="7829551"/>
                            <a:pt x="6120004" y="7829551"/>
                            <a:pt x="0" y="782955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20026"/>
                          </a:cubicBezTo>
                          <a:cubicBezTo>
                            <a:pt x="6110479" y="7820026"/>
                            <a:pt x="6110479" y="7820026"/>
                            <a:pt x="9525" y="782002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11" name="Freeform 5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1355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12" name="Freeform 5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13" name="Freeform 5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14" name="Freeform 5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15" name="Freeform 5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16" name="Freeform 5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17" name="Freeform 5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18" name="Freeform 5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519" name="Freeform 5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1408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520" name="Freeform 5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521" name="Freeform 5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 PI VALIDITY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PI UPGRADE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1437766</wp:posOffset>
            </wp:positionH>
            <wp:positionV relativeFrom="paragraph">
              <wp:posOffset>-1472438</wp:posOffset>
            </wp:positionV>
            <wp:extent cx="9525" cy="7820026"/>
            <wp:effectExtent l="0" t="0" r="0" b="0"/>
            <wp:wrapNone/>
            <wp:docPr id="522" name="Freeform 5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20026"/>
                    </a:xfrm>
                    <a:custGeom>
                      <a:rect l="l" t="t" r="r" b="b"/>
                      <a:pathLst>
                        <a:path w="9525" h="78200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20026"/>
                          </a:cubicBezTo>
                          <a:cubicBezTo>
                            <a:pt x="9525" y="7820026"/>
                            <a:pt x="9525" y="7820026"/>
                            <a:pt x="0" y="7820026"/>
                          </a:cubicBezTo>
                          <a:cubicBezTo>
                            <a:pt x="0" y="7820026"/>
                            <a:pt x="0" y="78200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NOTE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3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SIGN A BATCH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CANCEL RECORD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REVIEW IN PROGRESS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 APPROVED/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REJECTED RECORD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0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CONFIGURE 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SIGN BATCH 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WITHOUT REVIEW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REVIEWED BATCH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ADD NOTES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ADD NOTES ON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APPROVED/REJECTED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BATCH 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TASK EXECUTION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523" name="Freeform 5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expiry date of a PI after 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has been approved and/or launched.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updating the version of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2778251</wp:posOffset>
            </wp:positionH>
            <wp:positionV relativeFrom="paragraph">
              <wp:posOffset>-1472438</wp:posOffset>
            </wp:positionV>
            <wp:extent cx="9525" cy="7820026"/>
            <wp:effectExtent l="0" t="0" r="0" b="0"/>
            <wp:wrapNone/>
            <wp:docPr id="524" name="Freeform 5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20026"/>
                    </a:xfrm>
                    <a:custGeom>
                      <a:rect l="l" t="t" r="r" b="b"/>
                      <a:pathLst>
                        <a:path w="9525" h="78200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20026"/>
                          </a:cubicBezTo>
                          <a:cubicBezTo>
                            <a:pt x="9525" y="7820026"/>
                            <a:pt x="9525" y="7820026"/>
                            <a:pt x="0" y="7820026"/>
                          </a:cubicBezTo>
                          <a:cubicBezTo>
                            <a:pt x="0" y="7820026"/>
                            <a:pt x="0" y="78200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a PI or comments from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or rejecting a batch 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(document is then sent for last signature).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initialising a new and blank review 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when the record status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Review in 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progress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initialising a new and blank review 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when the record status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or 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configuring the main Review window (i.e.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"PIReview.exe").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signing a batch record when no review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path has been defined for it yet.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checking a batch record when reviewing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 (all signatures are mandatory, except the last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notes for batch record when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 status is NOT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nor 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notes for batch record when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 status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or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execution of tasks.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525" name="Freeform 5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-1472438</wp:posOffset>
            </wp:positionV>
            <wp:extent cx="9525" cy="7820026"/>
            <wp:effectExtent l="0" t="0" r="0" b="0"/>
            <wp:wrapNone/>
            <wp:docPr id="526" name="Freeform 5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20026"/>
                    </a:xfrm>
                    <a:custGeom>
                      <a:rect l="l" t="t" r="r" b="b"/>
                      <a:pathLst>
                        <a:path w="9525" h="78200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20026"/>
                          </a:cubicBezTo>
                          <a:cubicBezTo>
                            <a:pt x="9525" y="7820026"/>
                            <a:pt x="9525" y="7820026"/>
                            <a:pt x="0" y="7820026"/>
                          </a:cubicBezTo>
                          <a:cubicBezTo>
                            <a:pt x="0" y="7820026"/>
                            <a:pt x="0" y="78200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527" name="Freeform 5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-1472438</wp:posOffset>
            </wp:positionV>
            <wp:extent cx="9525" cy="7820026"/>
            <wp:effectExtent l="0" t="0" r="0" b="0"/>
            <wp:wrapNone/>
            <wp:docPr id="528" name="Freeform 5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20026"/>
                    </a:xfrm>
                    <a:custGeom>
                      <a:rect l="l" t="t" r="r" b="b"/>
                      <a:pathLst>
                        <a:path w="9525" h="78200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20026"/>
                          </a:cubicBezTo>
                          <a:cubicBezTo>
                            <a:pt x="9525" y="7820026"/>
                            <a:pt x="9525" y="7820026"/>
                            <a:pt x="0" y="7820026"/>
                          </a:cubicBezTo>
                          <a:cubicBezTo>
                            <a:pt x="0" y="7820026"/>
                            <a:pt x="0" y="78200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93" w:space="217"/>
            <w:col w:w="4053" w:space="270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529" name="Freeform 5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33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530" name="Freeform 5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604" w:space="295"/>
            <w:col w:w="1517" w:space="593"/>
            <w:col w:w="1247" w:space="2233"/>
            <w:col w:w="2820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531" name="Freeform 5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532" name="Freeform 5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33" name="Freeform 5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34" name="Freeform 5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-1499998</wp:posOffset>
            </wp:positionV>
            <wp:extent cx="6120004" cy="7848600"/>
            <wp:effectExtent l="0" t="0" r="0" b="0"/>
            <wp:wrapNone/>
            <wp:docPr id="535" name="Freeform 5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848600"/>
                    </a:xfrm>
                    <a:custGeom>
                      <a:rect l="l" t="t" r="r" b="b"/>
                      <a:pathLst>
                        <a:path w="6120004" h="78486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848600"/>
                          </a:cubicBezTo>
                          <a:cubicBezTo>
                            <a:pt x="6120004" y="7848600"/>
                            <a:pt x="6120004" y="7848600"/>
                            <a:pt x="0" y="78486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39075"/>
                          </a:cubicBezTo>
                          <a:cubicBezTo>
                            <a:pt x="6110479" y="7839075"/>
                            <a:pt x="6110479" y="7839075"/>
                            <a:pt x="9525" y="78390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36" name="Freeform 5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37" name="Freeform 5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38" name="Freeform 5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39" name="Freeform 5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540" name="Freeform 5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41" name="Freeform 5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1531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42" name="Freeform 5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1532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43" name="Freeform 5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1533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44" name="Freeform 5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1540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545" name="Freeform 5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1545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546" name="Freeform 5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1546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547" name="Freeform 5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1600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548" name="Freeform 5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MERGE 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4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EXECUTION (TEST)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WITH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1437766</wp:posOffset>
            </wp:positionH>
            <wp:positionV relativeFrom="paragraph">
              <wp:posOffset>-1472438</wp:posOffset>
            </wp:positionV>
            <wp:extent cx="9525" cy="7839076"/>
            <wp:effectExtent l="0" t="0" r="0" b="0"/>
            <wp:wrapNone/>
            <wp:docPr id="549" name="Freeform 5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39076"/>
                    </a:xfrm>
                    <a:custGeom>
                      <a:rect l="l" t="t" r="r" b="b"/>
                      <a:pathLst>
                        <a:path w="9525" h="78390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39076"/>
                          </a:cubicBezTo>
                          <a:cubicBezTo>
                            <a:pt x="9525" y="7839076"/>
                            <a:pt x="9525" y="7839076"/>
                            <a:pt x="0" y="7839076"/>
                          </a:cubicBezTo>
                          <a:cubicBezTo>
                            <a:pt x="0" y="7839076"/>
                            <a:pt x="0" y="78390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PRINT PI EDITION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PRINT BATCH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PRINT TASK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REPRINT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5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AN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OBLIGATORY TAG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APPLY NIL EFFICIENCY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PRINT WORKFLOW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EXECUTION 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SHOW/HIDE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OPERATING TEXT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INSTRUCTIONS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OPERATOR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VALIDATION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MANAGER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VALIDATION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3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BATCH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DEFINE ITEM/PI LINKS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550" name="Freeform 5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merging a WO with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testing the execution of a 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2778251</wp:posOffset>
            </wp:positionH>
            <wp:positionV relativeFrom="paragraph">
              <wp:posOffset>-1495299</wp:posOffset>
            </wp:positionV>
            <wp:extent cx="9525" cy="7839076"/>
            <wp:effectExtent l="0" t="0" r="0" b="0"/>
            <wp:wrapNone/>
            <wp:docPr id="551" name="Freeform 5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39076"/>
                    </a:xfrm>
                    <a:custGeom>
                      <a:rect l="l" t="t" r="r" b="b"/>
                      <a:pathLst>
                        <a:path w="9525" h="78390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39076"/>
                          </a:cubicBezTo>
                          <a:cubicBezTo>
                            <a:pt x="9525" y="7839076"/>
                            <a:pt x="9525" y="7839076"/>
                            <a:pt x="0" y="7839076"/>
                          </a:cubicBezTo>
                          <a:cubicBezTo>
                            <a:pt x="0" y="7839076"/>
                            <a:pt x="0" y="78390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a PI that has not been executed.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a batch record.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a task.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a label printer to print a label again.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system to enter tags.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declaring that the efficiency of a set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material lines is nil.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an executed workflow.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7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showing/hiding sections, sections lines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and tags configured as hidden at design time.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3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requiring the operator to sign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document.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1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requiring the manager to sign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document.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batch records.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modifying, adding, and deleting PI/Item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links.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552" name="Freeform 5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-1495299</wp:posOffset>
            </wp:positionV>
            <wp:extent cx="9525" cy="7839076"/>
            <wp:effectExtent l="0" t="0" r="0" b="0"/>
            <wp:wrapNone/>
            <wp:docPr id="553" name="Freeform 5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39076"/>
                    </a:xfrm>
                    <a:custGeom>
                      <a:rect l="l" t="t" r="r" b="b"/>
                      <a:pathLst>
                        <a:path w="9525" h="78390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39076"/>
                          </a:cubicBezTo>
                          <a:cubicBezTo>
                            <a:pt x="9525" y="7839076"/>
                            <a:pt x="9525" y="7839076"/>
                            <a:pt x="0" y="7839076"/>
                          </a:cubicBezTo>
                          <a:cubicBezTo>
                            <a:pt x="0" y="7839076"/>
                            <a:pt x="0" y="78390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554" name="Freeform 5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-1495299</wp:posOffset>
            </wp:positionV>
            <wp:extent cx="9525" cy="7839076"/>
            <wp:effectExtent l="0" t="0" r="0" b="0"/>
            <wp:wrapNone/>
            <wp:docPr id="555" name="Freeform 5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39076"/>
                    </a:xfrm>
                    <a:custGeom>
                      <a:rect l="l" t="t" r="r" b="b"/>
                      <a:pathLst>
                        <a:path w="9525" h="78390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39076"/>
                          </a:cubicBezTo>
                          <a:cubicBezTo>
                            <a:pt x="9525" y="7839076"/>
                            <a:pt x="9525" y="7839076"/>
                            <a:pt x="0" y="7839076"/>
                          </a:cubicBezTo>
                          <a:cubicBezTo>
                            <a:pt x="0" y="7839076"/>
                            <a:pt x="0" y="78390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92" w:space="218"/>
            <w:col w:w="4092" w:space="231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556" name="Freeform 5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33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557" name="Freeform 5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558" name="Freeform 5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559" name="Freeform 5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60" name="Freeform 5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1761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1" name="Freeform 5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8153400"/>
            <wp:effectExtent l="0" t="0" r="0" b="0"/>
            <wp:wrapNone/>
            <wp:docPr id="562" name="Freeform 5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53400"/>
                    </a:xfrm>
                    <a:custGeom>
                      <a:rect l="l" t="t" r="r" b="b"/>
                      <a:pathLst>
                        <a:path w="6120004" h="81534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53400"/>
                          </a:cubicBezTo>
                          <a:cubicBezTo>
                            <a:pt x="6120004" y="8153400"/>
                            <a:pt x="6120004" y="8153400"/>
                            <a:pt x="0" y="81534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43875"/>
                          </a:cubicBezTo>
                          <a:cubicBezTo>
                            <a:pt x="6110479" y="8143875"/>
                            <a:pt x="6110479" y="8143875"/>
                            <a:pt x="9525" y="81438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3" name="Freeform 5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4" name="Freeform 5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65" name="Freeform 5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66" name="Freeform 5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7" name="Freeform 5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1850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8" name="Freeform 5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1851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69" name="Freeform 5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1852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70" name="Freeform 5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571" name="Freeform 5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572" name="Freeform 5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573" name="Freeform 5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574" name="Freeform 5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575" name="Freeform 5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PLANNED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DESTINATION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6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1437766</wp:posOffset>
            </wp:positionH>
            <wp:positionV relativeFrom="paragraph">
              <wp:posOffset>-1624838</wp:posOffset>
            </wp:positionV>
            <wp:extent cx="9525" cy="8143876"/>
            <wp:effectExtent l="0" t="0" r="0" b="0"/>
            <wp:wrapNone/>
            <wp:docPr id="576" name="Freeform 5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6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REVISE 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6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UPGRADE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SIGNATURE PATHS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VALIDATE SIGNATURE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PATHS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SIGNATURE PATHS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STATUS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REJECTED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EXPIRY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577" name="Freeform 5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1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 planned location or zone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a transfer mission.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4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adding, modifying, and copying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2778251</wp:posOffset>
            </wp:positionH>
            <wp:positionV relativeFrom="paragraph">
              <wp:posOffset>-1624838</wp:posOffset>
            </wp:positionV>
            <wp:extent cx="9525" cy="8143876"/>
            <wp:effectExtent l="0" t="0" r="0" b="0"/>
            <wp:wrapNone/>
            <wp:docPr id="578" name="Freeform 5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a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reviewing a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a parameter.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assigning the review of a new parameter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PIs.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modifying, adding, and deleting paths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signature that are not approved.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paths for signature.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disapproving paths for signature.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forcing label combination if the status of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the lot that has been used during weighing is 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longer sufficient.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label combination if the status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container used during weighing is set to 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label combination if the expiry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 of the combined lot is passed.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label combination if the limit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use of the combined lot is passed.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579" name="Freeform 5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580" name="Freeform 5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581" name="Freeform 5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582" name="Freeform 5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67" w:space="243"/>
            <w:col w:w="4079" w:space="244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42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583" name="Freeform 5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26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44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584" name="Freeform 5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604" w:space="295"/>
            <w:col w:w="1517" w:space="593"/>
            <w:col w:w="1247" w:space="2233"/>
            <w:col w:w="2820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585" name="Freeform 5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586" name="Freeform 5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587" name="Freeform 5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88" name="Freeform 5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8134350"/>
            <wp:effectExtent l="0" t="0" r="0" b="0"/>
            <wp:wrapNone/>
            <wp:docPr id="589" name="Freeform 5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34350"/>
                    </a:xfrm>
                    <a:custGeom>
                      <a:rect l="l" t="t" r="r" b="b"/>
                      <a:pathLst>
                        <a:path w="6120004" h="81343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34350"/>
                          </a:cubicBezTo>
                          <a:cubicBezTo>
                            <a:pt x="6120004" y="8134350"/>
                            <a:pt x="6120004" y="8134350"/>
                            <a:pt x="0" y="81343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24825"/>
                          </a:cubicBezTo>
                          <a:cubicBezTo>
                            <a:pt x="6110479" y="8124825"/>
                            <a:pt x="6110479" y="8124825"/>
                            <a:pt x="9525" y="81248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90" name="Freeform 5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91" name="Freeform 5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592" name="Freeform 5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1889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593" name="Freeform 5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94" name="Freeform 5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95" name="Freeform 5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596" name="Freeform 5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597" name="Freeform 5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598" name="Freeform 5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599" name="Freeform 5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600" name="Freeform 6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END OF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PER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324" behindDoc="0" locked="0" layoutInCell="1" allowOverlap="1">
            <wp:simplePos x="0" y="0"/>
            <wp:positionH relativeFrom="page">
              <wp:posOffset>1437766</wp:posOffset>
            </wp:positionH>
            <wp:positionV relativeFrom="line">
              <wp:posOffset>-1630450</wp:posOffset>
            </wp:positionV>
            <wp:extent cx="9525" cy="8124826"/>
            <wp:effectExtent l="0" t="0" r="0" b="0"/>
            <wp:wrapNone/>
            <wp:docPr id="601" name="Freeform 6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DOSE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6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PROBLEM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BARCODE KEYBOARD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DURING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TOLERANCE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ALLOWED ON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NUMERIC TAG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RF ACTION – 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CHANGE OF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 TERMINATE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MATERIAL LINE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COMB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IMPOSED ORDER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FORCE WORKFLOW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TASK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REEXECUTE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WORKFLOW TASK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2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EXECUTION IN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MANUAL 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EXECUTION IN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AUTOMATIC 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602" name="Freeform 6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WO 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change of doses during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323" behindDoc="0" locked="0" layoutInCell="1" allowOverlap="1">
            <wp:simplePos x="0" y="0"/>
            <wp:positionH relativeFrom="page">
              <wp:posOffset>2778251</wp:posOffset>
            </wp:positionH>
            <wp:positionV relativeFrom="line">
              <wp:posOffset>-1630450</wp:posOffset>
            </wp:positionV>
            <wp:extent cx="9525" cy="8124826"/>
            <wp:effectExtent l="0" t="0" r="0" b="0"/>
            <wp:wrapNone/>
            <wp:docPr id="603" name="Freeform 6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system to acknowledge an issue of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identification during 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entering the barcode of a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 a numeric value that is outside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tolerance limits.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status of an RF action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updating the workflow.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changing the status of a material line into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Weighing terminated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7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system not to follow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required combination order.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a task during execution.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When a task has been identified as false, allows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creating an identical task when its status is set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To do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3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executing the workflow after having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activated the Manual-execution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executing a workflow after having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activated the Automatic-execution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604" name="Freeform 6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-1624838</wp:posOffset>
            </wp:positionV>
            <wp:extent cx="9525" cy="8124826"/>
            <wp:effectExtent l="0" t="0" r="0" b="0"/>
            <wp:wrapNone/>
            <wp:docPr id="605" name="Freeform 6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606" name="Freeform 6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-1624838</wp:posOffset>
            </wp:positionV>
            <wp:extent cx="9525" cy="8124826"/>
            <wp:effectExtent l="0" t="0" r="0" b="0"/>
            <wp:wrapNone/>
            <wp:docPr id="607" name="Freeform 6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67" w:space="243"/>
            <w:col w:w="4093" w:space="230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608" name="Freeform 6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30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609" name="Freeform 6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27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610" name="Freeform 6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611" name="Freeform 6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12" name="Freeform 6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613" name="Freeform 6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981950"/>
            <wp:effectExtent l="0" t="0" r="0" b="0"/>
            <wp:wrapNone/>
            <wp:docPr id="614" name="Freeform 6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81950"/>
                    </a:xfrm>
                    <a:custGeom>
                      <a:rect l="l" t="t" r="r" b="b"/>
                      <a:pathLst>
                        <a:path w="6120004" h="7981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81950"/>
                          </a:cubicBezTo>
                          <a:cubicBezTo>
                            <a:pt x="6120004" y="7981950"/>
                            <a:pt x="6120004" y="7981950"/>
                            <a:pt x="0" y="79819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72425"/>
                          </a:cubicBezTo>
                          <a:cubicBezTo>
                            <a:pt x="6110479" y="7972425"/>
                            <a:pt x="6110479" y="7972425"/>
                            <a:pt x="9525" y="79724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15" name="Freeform 6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1899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16" name="Freeform 6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617" name="Freeform 6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618" name="Freeform 6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19" name="Freeform 6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20" name="Freeform 6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621" name="Freeform 6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22" name="Freeform 6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623" name="Freeform 6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624" name="Freeform 6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625" name="Freeform 6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COMBINATION FORCE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HOLD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53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1437766</wp:posOffset>
            </wp:positionH>
            <wp:positionV relativeFrom="line">
              <wp:posOffset>-1478050</wp:posOffset>
            </wp:positionV>
            <wp:extent cx="9525" cy="7972426"/>
            <wp:effectExtent l="0" t="0" r="0" b="0"/>
            <wp:wrapNone/>
            <wp:docPr id="626" name="Freeform 6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USE OF A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MANDATORY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29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UNLOCKING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MANUAL 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UNLOCKING PI TEXT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BARCODE MANUAL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CONTEXT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CONTEXT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9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REQUEST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REPORT GENERATION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EVENT PI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CONFIGURATION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DCS/PCS RELEVANT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PARAMETER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 AN ANNEX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627" name="Freeform 6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label combination if the 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that is used for weighing is set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Hold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5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2778251</wp:posOffset>
            </wp:positionH>
            <wp:positionV relativeFrom="line">
              <wp:posOffset>-1504720</wp:posOffset>
            </wp:positionV>
            <wp:extent cx="9525" cy="7972426"/>
            <wp:effectExtent l="0" t="0" r="0" b="0"/>
            <wp:wrapNone/>
            <wp:docPr id="628" name="Freeform 6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combination of a warehouse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that differs from the mandatory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1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the workflow after having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activated the Manual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the text of a Pi that has been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started.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user to manually enter a barcode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during PI execution. It applies to tags that allow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identifying equipment and container, and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relocating tasks.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add, modify, and delete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context data while drafting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the value of a context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data in an executed Operating Text.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cancel a request for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combination.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generate an Execution report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or a Review report.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define a PI as an Event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managing DCS/PCS relevant parameters.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and/or modifying an appendix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during WO execution (merge with a PI).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629" name="Freeform 6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5523991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630" name="Freeform 6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631" name="Freeform 6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6166865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632" name="Freeform 6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873" w:space="237"/>
            <w:col w:w="4082" w:space="241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633" name="Freeform 6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28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634" name="Freeform 6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604" w:space="295"/>
            <w:col w:w="1517" w:space="593"/>
            <w:col w:w="1247" w:space="2233"/>
            <w:col w:w="2820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PROCESS INSTRUCTIONS PI 1000-1999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635" name="Freeform 6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17804" cy="695325"/>
            <wp:effectExtent l="0" t="0" r="0" b="0"/>
            <wp:wrapNone/>
            <wp:docPr id="636" name="Freeform 6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17804" cy="695325"/>
                    </a:xfrm>
                    <a:custGeom>
                      <a:rect l="l" t="t" r="r" b="b"/>
                      <a:pathLst>
                        <a:path w="71780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17804" y="0"/>
                          </a:cubicBezTo>
                          <a:cubicBezTo>
                            <a:pt x="717804" y="0"/>
                            <a:pt x="717804" y="0"/>
                            <a:pt x="717804" y="695325"/>
                          </a:cubicBezTo>
                          <a:cubicBezTo>
                            <a:pt x="717804" y="695325"/>
                            <a:pt x="71780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37" name="Freeform 6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-1109473</wp:posOffset>
            </wp:positionV>
            <wp:extent cx="6120004" cy="5829300"/>
            <wp:effectExtent l="0" t="0" r="0" b="0"/>
            <wp:wrapNone/>
            <wp:docPr id="638" name="Freeform 6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5829300"/>
                    </a:xfrm>
                    <a:custGeom>
                      <a:rect l="l" t="t" r="r" b="b"/>
                      <a:pathLst>
                        <a:path w="6120004" h="58293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5829300"/>
                          </a:cubicBezTo>
                          <a:cubicBezTo>
                            <a:pt x="6120004" y="5829300"/>
                            <a:pt x="6120004" y="5829300"/>
                            <a:pt x="0" y="58293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5819775"/>
                          </a:cubicBezTo>
                          <a:cubicBezTo>
                            <a:pt x="6110479" y="5819775"/>
                            <a:pt x="6110479" y="5819775"/>
                            <a:pt x="9525" y="58197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39" name="Freeform 6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0" name="Freeform 6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1" name="Freeform 6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42" name="Freeform 6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3" name="Freeform 6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644" name="Freeform 6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5" name="Freeform 6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6" name="Freeform 6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1919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47" name="Freeform 6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1920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1442592</wp:posOffset>
            </wp:positionH>
            <wp:positionV relativeFrom="line">
              <wp:posOffset>-140105</wp:posOffset>
            </wp:positionV>
            <wp:extent cx="1340485" cy="695325"/>
            <wp:effectExtent l="0" t="0" r="0" b="0"/>
            <wp:wrapNone/>
            <wp:docPr id="648" name="Freeform 6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40485" cy="695325"/>
                    </a:xfrm>
                    <a:custGeom>
                      <a:rect l="l" t="t" r="r" b="b"/>
                      <a:pathLst>
                        <a:path w="134048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340485" y="0"/>
                          </a:cubicBezTo>
                          <a:cubicBezTo>
                            <a:pt x="1340485" y="0"/>
                            <a:pt x="1340485" y="0"/>
                            <a:pt x="1340485" y="695325"/>
                          </a:cubicBezTo>
                          <a:cubicBezTo>
                            <a:pt x="1340485" y="695325"/>
                            <a:pt x="134048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VIEW AN ANNEX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1437766</wp:posOffset>
            </wp:positionH>
            <wp:positionV relativeFrom="paragraph">
              <wp:posOffset>-1104774</wp:posOffset>
            </wp:positionV>
            <wp:extent cx="9525" cy="5819775"/>
            <wp:effectExtent l="0" t="0" r="0" b="0"/>
            <wp:wrapNone/>
            <wp:docPr id="649" name="Freeform 6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5819775"/>
                    </a:xfrm>
                    <a:custGeom>
                      <a:rect l="l" t="t" r="r" b="b"/>
                      <a:pathLst>
                        <a:path w="9525" h="58197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5819775"/>
                          </a:cubicBezTo>
                          <a:cubicBezTo>
                            <a:pt x="9525" y="5819775"/>
                            <a:pt x="9525" y="5819775"/>
                            <a:pt x="0" y="5819775"/>
                          </a:cubicBezTo>
                          <a:cubicBezTo>
                            <a:pt x="0" y="5819775"/>
                            <a:pt x="0" y="58197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REMOVE AN ANNEX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ACTIVATE BATCH 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 SIMULATION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PIPROCESS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 EBRTASKLST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EBR GENERATION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LOGBOOK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FILTER TASK LIST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 MANUALLY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DEVIATION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 MANUALLY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REMARK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2783077</wp:posOffset>
            </wp:positionH>
            <wp:positionV relativeFrom="line">
              <wp:posOffset>-140105</wp:posOffset>
            </wp:positionV>
            <wp:extent cx="2745613" cy="695325"/>
            <wp:effectExtent l="0" t="0" r="0" b="0"/>
            <wp:wrapNone/>
            <wp:docPr id="650" name="Freeform 6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45613" cy="695325"/>
                    </a:xfrm>
                    <a:custGeom>
                      <a:rect l="l" t="t" r="r" b="b"/>
                      <a:pathLst>
                        <a:path w="2745613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45613" y="0"/>
                          </a:cubicBezTo>
                          <a:cubicBezTo>
                            <a:pt x="2745613" y="0"/>
                            <a:pt x="2745613" y="0"/>
                            <a:pt x="2745613" y="695325"/>
                          </a:cubicBezTo>
                          <a:cubicBezTo>
                            <a:pt x="2745613" y="695325"/>
                            <a:pt x="2745613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viewing an appendix that is linked to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 that has been merged with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2778251</wp:posOffset>
            </wp:positionH>
            <wp:positionV relativeFrom="paragraph">
              <wp:posOffset>-1081913</wp:posOffset>
            </wp:positionV>
            <wp:extent cx="9525" cy="5819775"/>
            <wp:effectExtent l="0" t="0" r="0" b="0"/>
            <wp:wrapNone/>
            <wp:docPr id="651" name="Freeform 6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5819775"/>
                    </a:xfrm>
                    <a:custGeom>
                      <a:rect l="l" t="t" r="r" b="b"/>
                      <a:pathLst>
                        <a:path w="9525" h="58197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5819775"/>
                          </a:cubicBezTo>
                          <a:cubicBezTo>
                            <a:pt x="9525" y="5819775"/>
                            <a:pt x="9525" y="5819775"/>
                            <a:pt x="0" y="5819775"/>
                          </a:cubicBezTo>
                          <a:cubicBezTo>
                            <a:pt x="0" y="5819775"/>
                            <a:pt x="0" y="58197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removing an appendix that is linked to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 that has been merged with a PI.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From a batch task: Allows the user to execute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manually a Batch Operating Text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 PI simulation.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From eBR tasklist for HMI: Allows the user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launch PIProcess application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generation of electronic batch record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equipment logbook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5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</w:t>
      </w:r>
      <w:r>
        <w:rPr baseline="0" dirty="0">
          <w:rFonts w:ascii="Source Sans Pro" w:hAnsi="Source Sans Pro" w:eastAsia="Source Sans Pro" w:cs="Source Sans Pro"/>
          <w:color w:val="333333"/>
          <w:spacing w:val="-1"/>
          <w:sz w:val="20"/>
          <w:szCs w:val="20"/>
          <w:lang w:val="en-GB" w:bidi="en-GB"/>
        </w:rPr>
        <w:t>access to task list filters screen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333333"/>
          <w:sz w:val="20"/>
          <w:szCs w:val="20"/>
          <w:lang w:val="en-GB" w:bidi="en-GB"/>
        </w:rPr>
        <w:t>PIProcess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 deviation on a task or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element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 remark on a task or an element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5528690</wp:posOffset>
            </wp:positionH>
            <wp:positionV relativeFrom="line">
              <wp:posOffset>-114070</wp:posOffset>
            </wp:positionV>
            <wp:extent cx="642875" cy="695325"/>
            <wp:effectExtent l="0" t="0" r="0" b="0"/>
            <wp:wrapNone/>
            <wp:docPr id="652" name="Freeform 6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42875" cy="695325"/>
                    </a:xfrm>
                    <a:custGeom>
                      <a:rect l="l" t="t" r="r" b="b"/>
                      <a:pathLst>
                        <a:path w="642875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42875" y="0"/>
                          </a:cubicBezTo>
                          <a:cubicBezTo>
                            <a:pt x="642875" y="0"/>
                            <a:pt x="642875" y="0"/>
                            <a:pt x="642875" y="695325"/>
                          </a:cubicBezTo>
                          <a:cubicBezTo>
                            <a:pt x="642875" y="695325"/>
                            <a:pt x="642875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5523991</wp:posOffset>
            </wp:positionH>
            <wp:positionV relativeFrom="paragraph">
              <wp:posOffset>-1104774</wp:posOffset>
            </wp:positionV>
            <wp:extent cx="9525" cy="5819775"/>
            <wp:effectExtent l="0" t="0" r="0" b="0"/>
            <wp:wrapNone/>
            <wp:docPr id="653" name="Freeform 6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5819775"/>
                    </a:xfrm>
                    <a:custGeom>
                      <a:rect l="l" t="t" r="r" b="b"/>
                      <a:pathLst>
                        <a:path w="9525" h="58197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5819775"/>
                          </a:cubicBezTo>
                          <a:cubicBezTo>
                            <a:pt x="9525" y="5819775"/>
                            <a:pt x="9525" y="5819775"/>
                            <a:pt x="0" y="5819775"/>
                          </a:cubicBezTo>
                          <a:cubicBezTo>
                            <a:pt x="0" y="5819775"/>
                            <a:pt x="0" y="58197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6171565</wp:posOffset>
            </wp:positionH>
            <wp:positionV relativeFrom="line">
              <wp:posOffset>-87400</wp:posOffset>
            </wp:positionV>
            <wp:extent cx="663702" cy="695325"/>
            <wp:effectExtent l="0" t="0" r="0" b="0"/>
            <wp:wrapNone/>
            <wp:docPr id="654" name="Freeform 6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3702" cy="695325"/>
                    </a:xfrm>
                    <a:custGeom>
                      <a:rect l="l" t="t" r="r" b="b"/>
                      <a:pathLst>
                        <a:path w="66370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63702" y="0"/>
                          </a:cubicBezTo>
                          <a:cubicBezTo>
                            <a:pt x="663702" y="0"/>
                            <a:pt x="663702" y="0"/>
                            <a:pt x="663702" y="695325"/>
                          </a:cubicBezTo>
                          <a:cubicBezTo>
                            <a:pt x="663702" y="695325"/>
                            <a:pt x="66370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6166865</wp:posOffset>
            </wp:positionH>
            <wp:positionV relativeFrom="paragraph">
              <wp:posOffset>-1104774</wp:posOffset>
            </wp:positionV>
            <wp:extent cx="9525" cy="5819775"/>
            <wp:effectExtent l="0" t="0" r="0" b="0"/>
            <wp:wrapNone/>
            <wp:docPr id="655" name="Freeform 6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5819775"/>
                    </a:xfrm>
                    <a:custGeom>
                      <a:rect l="l" t="t" r="r" b="b"/>
                      <a:pathLst>
                        <a:path w="9525" h="58197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5819775"/>
                          </a:cubicBezTo>
                          <a:cubicBezTo>
                            <a:pt x="9525" y="5819775"/>
                            <a:pt x="9525" y="5819775"/>
                            <a:pt x="0" y="5819775"/>
                          </a:cubicBezTo>
                          <a:cubicBezTo>
                            <a:pt x="0" y="5819775"/>
                            <a:pt x="0" y="58197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295"/>
            <w:col w:w="1744" w:space="366"/>
            <w:col w:w="3981" w:space="342"/>
            <w:col w:w="745" w:space="266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5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8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656" name="Freeform 6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5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88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657" name="Freeform 6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29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658" name="Freeform 6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MATERIAL FLOW 2000-2999" w:id="8"/>
      <w:bookmarkEnd w:id="8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8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78970</wp:posOffset>
            </wp:positionV>
            <wp:extent cx="574422" cy="847725"/>
            <wp:effectExtent l="0" t="0" r="0" b="0"/>
            <wp:wrapNone/>
            <wp:docPr id="659" name="Freeform 6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60" name="Freeform 6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661" name="Freeform 6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677149"/>
            <wp:effectExtent l="0" t="0" r="0" b="0"/>
            <wp:wrapNone/>
            <wp:docPr id="662" name="Freeform 6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677149"/>
                    </a:xfrm>
                    <a:custGeom>
                      <a:rect l="l" t="t" r="r" b="b"/>
                      <a:pathLst>
                        <a:path w="6120004" h="76771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677149"/>
                          </a:cubicBezTo>
                          <a:cubicBezTo>
                            <a:pt x="6120004" y="7677149"/>
                            <a:pt x="6120004" y="7677149"/>
                            <a:pt x="0" y="767714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667624"/>
                          </a:cubicBezTo>
                          <a:cubicBezTo>
                            <a:pt x="6110479" y="7667624"/>
                            <a:pt x="6110479" y="7667624"/>
                            <a:pt x="9525" y="766762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63" name="Freeform 6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64" name="Freeform 6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665" name="Freeform 6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666" name="Freeform 6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67" name="Freeform 6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668" name="Freeform 6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69" name="Freeform 6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670" name="Freeform 6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71" name="Freeform 6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672" name="Freeform 6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35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52300</wp:posOffset>
            </wp:positionV>
            <wp:extent cx="1028826" cy="847725"/>
            <wp:effectExtent l="0" t="0" r="0" b="0"/>
            <wp:wrapNone/>
            <wp:docPr id="673" name="Freeform 6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LINK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-1530755</wp:posOffset>
            </wp:positionV>
            <wp:extent cx="9525" cy="7667624"/>
            <wp:effectExtent l="0" t="0" r="0" b="0"/>
            <wp:wrapNone/>
            <wp:docPr id="674" name="Freeform 6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67624"/>
                    </a:xfrm>
                    <a:custGeom>
                      <a:rect l="l" t="t" r="r" b="b"/>
                      <a:pathLst>
                        <a:path w="9525" h="76676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67624"/>
                          </a:cubicBezTo>
                          <a:cubicBezTo>
                            <a:pt x="9525" y="7667624"/>
                            <a:pt x="9525" y="7667624"/>
                            <a:pt x="0" y="7667624"/>
                          </a:cubicBezTo>
                          <a:cubicBezTo>
                            <a:pt x="0" y="7667624"/>
                            <a:pt x="0" y="766762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LABELLING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RE-LABELLING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1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NEGATIVE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1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MOVE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NEGATIVE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CONCORDANCE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CALCULATION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SUPPLY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CHANGE SITE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PALLET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TYPES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8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TYPES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675" name="Freeform 6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a link between a workstation and a work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centre.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-1530755</wp:posOffset>
            </wp:positionV>
            <wp:extent cx="9525" cy="7667624"/>
            <wp:effectExtent l="0" t="0" r="0" b="0"/>
            <wp:wrapNone/>
            <wp:docPr id="676" name="Freeform 6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67624"/>
                    </a:xfrm>
                    <a:custGeom>
                      <a:rect l="l" t="t" r="r" b="b"/>
                      <a:pathLst>
                        <a:path w="9525" h="76676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67624"/>
                          </a:cubicBezTo>
                          <a:cubicBezTo>
                            <a:pt x="9525" y="7667624"/>
                            <a:pt x="9525" y="7667624"/>
                            <a:pt x="0" y="7667624"/>
                          </a:cubicBezTo>
                          <a:cubicBezTo>
                            <a:pt x="0" y="7667624"/>
                            <a:pt x="0" y="766762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labelling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re-labelling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use a negative declaration again, in case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error occurs.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managing stock location when a negative 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appears.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making either positive or negative adjustments during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packaging.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If the gap of item concordance is superior to the threshold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when calculating concordance, the user can force the system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approve this gap.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 and modifying the cost per unit for each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list of items to restock.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site.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types of pallets.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types of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78970</wp:posOffset>
            </wp:positionV>
            <wp:extent cx="519685" cy="847725"/>
            <wp:effectExtent l="0" t="0" r="0" b="0"/>
            <wp:wrapNone/>
            <wp:docPr id="677" name="Freeform 6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667624"/>
            <wp:effectExtent l="0" t="0" r="0" b="0"/>
            <wp:wrapNone/>
            <wp:docPr id="678" name="Freeform 6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67624"/>
                    </a:xfrm>
                    <a:custGeom>
                      <a:rect l="l" t="t" r="r" b="b"/>
                      <a:pathLst>
                        <a:path w="9525" h="76676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67624"/>
                          </a:cubicBezTo>
                          <a:cubicBezTo>
                            <a:pt x="9525" y="7667624"/>
                            <a:pt x="9525" y="7667624"/>
                            <a:pt x="0" y="7667624"/>
                          </a:cubicBezTo>
                          <a:cubicBezTo>
                            <a:pt x="0" y="7667624"/>
                            <a:pt x="0" y="766762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78970</wp:posOffset>
            </wp:positionV>
            <wp:extent cx="537210" cy="847725"/>
            <wp:effectExtent l="0" t="0" r="0" b="0"/>
            <wp:wrapNone/>
            <wp:docPr id="679" name="Freeform 6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667624"/>
            <wp:effectExtent l="0" t="0" r="0" b="0"/>
            <wp:wrapNone/>
            <wp:docPr id="680" name="Freeform 6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67624"/>
                    </a:xfrm>
                    <a:custGeom>
                      <a:rect l="l" t="t" r="r" b="b"/>
                      <a:pathLst>
                        <a:path w="9525" h="76676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67624"/>
                          </a:cubicBezTo>
                          <a:cubicBezTo>
                            <a:pt x="9525" y="7667624"/>
                            <a:pt x="9525" y="7667624"/>
                            <a:pt x="0" y="7667624"/>
                          </a:cubicBezTo>
                          <a:cubicBezTo>
                            <a:pt x="0" y="7667624"/>
                            <a:pt x="0" y="766762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57" w:space="262"/>
            <w:col w:w="5162" w:space="270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2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681" name="Freeform 6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4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682" name="Freeform 6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683" name="Freeform 6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684" name="Freeform 6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85" name="Freeform 6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86" name="Freeform 6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3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8001000"/>
            <wp:effectExtent l="0" t="0" r="0" b="0"/>
            <wp:wrapNone/>
            <wp:docPr id="687" name="Freeform 6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001000"/>
                    </a:xfrm>
                    <a:custGeom>
                      <a:rect l="l" t="t" r="r" b="b"/>
                      <a:pathLst>
                        <a:path w="6120004" h="80010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001000"/>
                          </a:cubicBezTo>
                          <a:cubicBezTo>
                            <a:pt x="6120004" y="8001000"/>
                            <a:pt x="6120004" y="8001000"/>
                            <a:pt x="0" y="80010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91475"/>
                          </a:cubicBezTo>
                          <a:cubicBezTo>
                            <a:pt x="6110479" y="7991475"/>
                            <a:pt x="6110479" y="7991475"/>
                            <a:pt x="9525" y="79914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688" name="Freeform 6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89" name="Freeform 6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0" name="Freeform 6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691" name="Freeform 6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2" name="Freeform 6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3" name="Freeform 6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4" name="Freeform 6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5" name="Freeform 6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696" name="Freeform 6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697" name="Freeform 6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698" name="Freeform 6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699" name="Freeform 6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9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700" name="Freeform 7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-1530755</wp:posOffset>
            </wp:positionV>
            <wp:extent cx="9525" cy="7991476"/>
            <wp:effectExtent l="0" t="0" r="0" b="0"/>
            <wp:wrapNone/>
            <wp:docPr id="701" name="Freeform 7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91476"/>
                    </a:xfrm>
                    <a:custGeom>
                      <a:rect l="l" t="t" r="r" b="b"/>
                      <a:pathLst>
                        <a:path w="9525" h="79914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91476"/>
                          </a:cubicBezTo>
                          <a:cubicBezTo>
                            <a:pt x="9525" y="7991476"/>
                            <a:pt x="9525" y="7991476"/>
                            <a:pt x="0" y="7991476"/>
                          </a:cubicBezTo>
                          <a:cubicBezTo>
                            <a:pt x="0" y="7991476"/>
                            <a:pt x="0" y="79914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ZONES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9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SECTORS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WORK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CENTER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LOTS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7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REJECT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CREATE A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REQUISITION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TRANSACTIONS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SUPPLIERS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8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PACKAGING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45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RECEIPTS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SUPPLIERS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7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CREATE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MOVE A PALLET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702" name="Freeform 7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locations.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-1530755</wp:posOffset>
            </wp:positionV>
            <wp:extent cx="9525" cy="7991476"/>
            <wp:effectExtent l="0" t="0" r="0" b="0"/>
            <wp:wrapNone/>
            <wp:docPr id="703" name="Freeform 7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91476"/>
                    </a:xfrm>
                    <a:custGeom>
                      <a:rect l="l" t="t" r="r" b="b"/>
                      <a:pathLst>
                        <a:path w="9525" h="79914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91476"/>
                          </a:cubicBezTo>
                          <a:cubicBezTo>
                            <a:pt x="9525" y="7991476"/>
                            <a:pt x="9525" y="7991476"/>
                            <a:pt x="0" y="7991476"/>
                          </a:cubicBezTo>
                          <a:cubicBezTo>
                            <a:pt x="0" y="7991476"/>
                            <a:pt x="0" y="79914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zones.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sectors.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work centres.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characteristics of a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rejecting containers of a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creating requisitions.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transactions.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 and, modifying suppliers.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packaging records.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entering, modifying, and deleting receipts.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suppliers.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a pallet apart from the line of receipt.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moving or storing a pallet.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704" name="Freeform 7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991476"/>
            <wp:effectExtent l="0" t="0" r="0" b="0"/>
            <wp:wrapNone/>
            <wp:docPr id="705" name="Freeform 7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91476"/>
                    </a:xfrm>
                    <a:custGeom>
                      <a:rect l="l" t="t" r="r" b="b"/>
                      <a:pathLst>
                        <a:path w="9525" h="79914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91476"/>
                          </a:cubicBezTo>
                          <a:cubicBezTo>
                            <a:pt x="9525" y="7991476"/>
                            <a:pt x="9525" y="7991476"/>
                            <a:pt x="0" y="7991476"/>
                          </a:cubicBezTo>
                          <a:cubicBezTo>
                            <a:pt x="0" y="7991476"/>
                            <a:pt x="0" y="79914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706" name="Freeform 7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991476"/>
            <wp:effectExtent l="0" t="0" r="0" b="0"/>
            <wp:wrapNone/>
            <wp:docPr id="707" name="Freeform 7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91476"/>
                    </a:xfrm>
                    <a:custGeom>
                      <a:rect l="l" t="t" r="r" b="b"/>
                      <a:pathLst>
                        <a:path w="9525" h="79914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91476"/>
                          </a:cubicBezTo>
                          <a:cubicBezTo>
                            <a:pt x="9525" y="7991476"/>
                            <a:pt x="9525" y="7991476"/>
                            <a:pt x="0" y="7991476"/>
                          </a:cubicBezTo>
                          <a:cubicBezTo>
                            <a:pt x="0" y="7991476"/>
                            <a:pt x="0" y="79914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57" w:space="262"/>
            <w:col w:w="5028" w:space="404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708" name="Freeform 7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36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709" name="Freeform 7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710" name="Freeform 7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711" name="Freeform 7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12" name="Freeform 7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13" name="Freeform 7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3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762876"/>
            <wp:effectExtent l="0" t="0" r="0" b="0"/>
            <wp:wrapNone/>
            <wp:docPr id="714" name="Freeform 7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762876"/>
                    </a:xfrm>
                    <a:custGeom>
                      <a:rect l="l" t="t" r="r" b="b"/>
                      <a:pathLst>
                        <a:path w="6120004" h="7762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762876"/>
                          </a:cubicBezTo>
                          <a:cubicBezTo>
                            <a:pt x="6120004" y="7762876"/>
                            <a:pt x="6120004" y="7762876"/>
                            <a:pt x="0" y="7762876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753351"/>
                          </a:cubicBezTo>
                          <a:cubicBezTo>
                            <a:pt x="6110479" y="7753351"/>
                            <a:pt x="6110479" y="7753351"/>
                            <a:pt x="9525" y="7753351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15" name="Freeform 7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16" name="Freeform 7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717" name="Freeform 7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18" name="Freeform 7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19" name="Freeform 7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720" name="Freeform 7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21" name="Freeform 7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2039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722" name="Freeform 7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723" name="Freeform 7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724" name="Freeform 7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725" name="Freeform 7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9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726" name="Freeform 7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MERGE TWO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3" w:firstLine="0"/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-1504720</wp:posOffset>
            </wp:positionV>
            <wp:extent cx="9525" cy="7753351"/>
            <wp:effectExtent l="0" t="0" r="0" b="0"/>
            <wp:wrapNone/>
            <wp:docPr id="727" name="Freeform 7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51"/>
                    </a:xfrm>
                    <a:custGeom>
                      <a:rect l="l" t="t" r="r" b="b"/>
                      <a:pathLst>
                        <a:path w="9525" h="77533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51"/>
                          </a:cubicBezTo>
                          <a:cubicBezTo>
                            <a:pt x="9525" y="7753351"/>
                            <a:pt x="9525" y="7753351"/>
                            <a:pt x="0" y="7753351"/>
                          </a:cubicBezTo>
                          <a:cubicBezTo>
                            <a:pt x="0" y="7753351"/>
                            <a:pt x="0" y="77533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SPLIT TWO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6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DELETE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MOVE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STOCK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END OF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RETURN A NEW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6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RETURN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EXISTING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CUSTOMIZATIO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ITEM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 ITEMS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728" name="Freeform 7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merging two pallets.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-1530755</wp:posOffset>
            </wp:positionV>
            <wp:extent cx="9525" cy="7753351"/>
            <wp:effectExtent l="0" t="0" r="0" b="0"/>
            <wp:wrapNone/>
            <wp:docPr id="729" name="Freeform 7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51"/>
                    </a:xfrm>
                    <a:custGeom>
                      <a:rect l="l" t="t" r="r" b="b"/>
                      <a:pathLst>
                        <a:path w="9525" h="77533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51"/>
                          </a:cubicBezTo>
                          <a:cubicBezTo>
                            <a:pt x="9525" y="7753351"/>
                            <a:pt x="9525" y="7753351"/>
                            <a:pt x="0" y="7753351"/>
                          </a:cubicBezTo>
                          <a:cubicBezTo>
                            <a:pt x="0" y="7753351"/>
                            <a:pt x="0" y="77533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splitting a pallet into several ones.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empty pallets.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containers that are not empty.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moving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making new stock adjustments (for transaction).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reporting end-of–lot records.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putting materials in a new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putting materials in a container that already exists.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Customisation menu.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view and print sheets of product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information.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the default item, the columns of items,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master fields of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items locally in Opcenter Execution Pharma.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730" name="Freeform 7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753351"/>
            <wp:effectExtent l="0" t="0" r="0" b="0"/>
            <wp:wrapNone/>
            <wp:docPr id="731" name="Freeform 7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51"/>
                    </a:xfrm>
                    <a:custGeom>
                      <a:rect l="l" t="t" r="r" b="b"/>
                      <a:pathLst>
                        <a:path w="9525" h="77533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51"/>
                          </a:cubicBezTo>
                          <a:cubicBezTo>
                            <a:pt x="9525" y="7753351"/>
                            <a:pt x="9525" y="7753351"/>
                            <a:pt x="0" y="7753351"/>
                          </a:cubicBezTo>
                          <a:cubicBezTo>
                            <a:pt x="0" y="7753351"/>
                            <a:pt x="0" y="77533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732" name="Freeform 7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753351"/>
            <wp:effectExtent l="0" t="0" r="0" b="0"/>
            <wp:wrapNone/>
            <wp:docPr id="733" name="Freeform 7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51"/>
                    </a:xfrm>
                    <a:custGeom>
                      <a:rect l="l" t="t" r="r" b="b"/>
                      <a:pathLst>
                        <a:path w="9525" h="775335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51"/>
                          </a:cubicBezTo>
                          <a:cubicBezTo>
                            <a:pt x="9525" y="7753351"/>
                            <a:pt x="9525" y="7753351"/>
                            <a:pt x="0" y="7753351"/>
                          </a:cubicBezTo>
                          <a:cubicBezTo>
                            <a:pt x="0" y="7753351"/>
                            <a:pt x="0" y="775335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36" w:space="283"/>
            <w:col w:w="5084" w:space="349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734" name="Freeform 7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7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735" name="Freeform 7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736" name="Freeform 7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737" name="Freeform 7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38" name="Freeform 7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39" name="Freeform 7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8134350"/>
            <wp:effectExtent l="0" t="0" r="0" b="0"/>
            <wp:wrapNone/>
            <wp:docPr id="740" name="Freeform 7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34350"/>
                    </a:xfrm>
                    <a:custGeom>
                      <a:rect l="l" t="t" r="r" b="b"/>
                      <a:pathLst>
                        <a:path w="6120004" h="81343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34350"/>
                          </a:cubicBezTo>
                          <a:cubicBezTo>
                            <a:pt x="6120004" y="8134350"/>
                            <a:pt x="6120004" y="8134350"/>
                            <a:pt x="0" y="81343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24825"/>
                          </a:cubicBezTo>
                          <a:cubicBezTo>
                            <a:pt x="6110479" y="8124825"/>
                            <a:pt x="6110479" y="8124825"/>
                            <a:pt x="9525" y="81248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41" name="Freeform 7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42" name="Freeform 7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2049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43" name="Freeform 7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44" name="Freeform 7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45" name="Freeform 7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46" name="Freeform 7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747" name="Freeform 7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748" name="Freeform 7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749" name="Freeform 7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750" name="Freeform 7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2058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5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751" name="Freeform 7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LEVEL 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324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-1630450</wp:posOffset>
            </wp:positionV>
            <wp:extent cx="9525" cy="8124826"/>
            <wp:effectExtent l="0" t="0" r="0" b="0"/>
            <wp:wrapNone/>
            <wp:docPr id="752" name="Freeform 7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LEVEL II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LEVEL III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VALIDATE ITEMS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INVALIDATE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DEACTIVATE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REACTIVATE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MOVE AN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ENTITY TO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LOC.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MANUAL INPUT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SPLIT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23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WEIGH SPLIT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MANUAL INPUT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SPLIT QTY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MOVE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REJECTED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753" name="Freeform 7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level 1 fields.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level 2 fields.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2323338</wp:posOffset>
            </wp:positionH>
            <wp:positionV relativeFrom="paragraph">
              <wp:posOffset>-1624838</wp:posOffset>
            </wp:positionV>
            <wp:extent cx="9525" cy="8124826"/>
            <wp:effectExtent l="0" t="0" r="0" b="0"/>
            <wp:wrapNone/>
            <wp:docPr id="754" name="Freeform 7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level 3 fields.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disapproving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deactivating items (Obsolete).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reactivating obsolete items.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4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moving containers and pallets by grouping them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together.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manually entering the split quantity of a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6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a balance to enter the split quantity of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8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system to enable manual input for split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quantities of the items that are suggested via scales.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moving a rejected pallet or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N.B.: this functionality is always combined with the moving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functionality of containers or pallets. Therefore, it must never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be subject to identification (to avoid two consecutive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signatures). This is the reason why it cannot be set 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755" name="Freeform 7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5773546</wp:posOffset>
            </wp:positionH>
            <wp:positionV relativeFrom="paragraph">
              <wp:posOffset>-1624838</wp:posOffset>
            </wp:positionV>
            <wp:extent cx="9525" cy="8124826"/>
            <wp:effectExtent l="0" t="0" r="0" b="0"/>
            <wp:wrapNone/>
            <wp:docPr id="756" name="Freeform 7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757" name="Freeform 7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6293358</wp:posOffset>
            </wp:positionH>
            <wp:positionV relativeFrom="paragraph">
              <wp:posOffset>-1624838</wp:posOffset>
            </wp:positionV>
            <wp:extent cx="9525" cy="8124826"/>
            <wp:effectExtent l="0" t="0" r="0" b="0"/>
            <wp:wrapNone/>
            <wp:docPr id="758" name="Freeform 7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403" w:space="217"/>
            <w:col w:w="5152" w:space="280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759" name="Freeform 7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760" name="Freeform 7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761" name="Freeform 7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762" name="Freeform 7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63" name="Freeform 7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764" name="Freeform 7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-1687854</wp:posOffset>
            </wp:positionV>
            <wp:extent cx="6120004" cy="8134350"/>
            <wp:effectExtent l="0" t="0" r="0" b="0"/>
            <wp:wrapNone/>
            <wp:docPr id="765" name="Freeform 7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34350"/>
                    </a:xfrm>
                    <a:custGeom>
                      <a:rect l="l" t="t" r="r" b="b"/>
                      <a:pathLst>
                        <a:path w="6120004" h="81343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34350"/>
                          </a:cubicBezTo>
                          <a:cubicBezTo>
                            <a:pt x="6120004" y="8134350"/>
                            <a:pt x="6120004" y="8134350"/>
                            <a:pt x="0" y="81343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24825"/>
                          </a:cubicBezTo>
                          <a:cubicBezTo>
                            <a:pt x="6110479" y="8124825"/>
                            <a:pt x="6110479" y="8124825"/>
                            <a:pt x="9525" y="81248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66" name="Freeform 7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67" name="Freeform 7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68" name="Freeform 7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769" name="Freeform 7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770" name="Freeform 7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771" name="Freeform 7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772" name="Freeform 7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773" name="Freeform 7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2069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774" name="Freeform 7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75" name="Freeform 7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776" name="Freeform 7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ADJUST CONT.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QTY WITH NIL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6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-1630450</wp:posOffset>
            </wp:positionV>
            <wp:extent cx="9525" cy="8124826"/>
            <wp:effectExtent l="0" t="0" r="0" b="0"/>
            <wp:wrapNone/>
            <wp:docPr id="777" name="Freeform 7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END OF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NOT END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CANCEL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WEIGHING LINE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HAZARD AND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PRECAUTIONAR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Y STATEMENT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DELETE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HAZARD AND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PRECAUTIONAR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Y STATEMENT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ADD/COPY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HAZARD AND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PRECAUTIONAR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Y STATEMENT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REJECT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MONOGRAPH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EXPIRY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MODIFY LDU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ANALYSIS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778" name="Freeform 7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the quantity of a container to zero.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-1683155</wp:posOffset>
            </wp:positionV>
            <wp:extent cx="9525" cy="8124826"/>
            <wp:effectExtent l="0" t="0" r="0" b="0"/>
            <wp:wrapNone/>
            <wp:docPr id="779" name="Freeform 7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setting the status of a container as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Terminated</w:t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setting a container status as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Not Terminated</w:t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all weighing procedures of a line of material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new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Hazard and Precautionary statement.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a Hazard and Precautionary statement.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and copying a Hazard and Precautionary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rejections of lots.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modifications of monographs.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viewing modifications of the expiry date.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shelf life modifications of a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modifications of the date of analysis.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780" name="Freeform 7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-1683155</wp:posOffset>
            </wp:positionV>
            <wp:extent cx="9525" cy="8124826"/>
            <wp:effectExtent l="0" t="0" r="0" b="0"/>
            <wp:wrapNone/>
            <wp:docPr id="781" name="Freeform 7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782" name="Freeform 7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-1683155</wp:posOffset>
            </wp:positionV>
            <wp:extent cx="9525" cy="8124826"/>
            <wp:effectExtent l="0" t="0" r="0" b="0"/>
            <wp:wrapNone/>
            <wp:docPr id="783" name="Freeform 7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24826"/>
                    </a:xfrm>
                    <a:custGeom>
                      <a:rect l="l" t="t" r="r" b="b"/>
                      <a:pathLst>
                        <a:path w="9525" h="8124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24826"/>
                          </a:cubicBezTo>
                          <a:cubicBezTo>
                            <a:pt x="9525" y="8124826"/>
                            <a:pt x="9525" y="8124826"/>
                            <a:pt x="0" y="8124826"/>
                          </a:cubicBezTo>
                          <a:cubicBezTo>
                            <a:pt x="0" y="8124826"/>
                            <a:pt x="0" y="81248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68" w:space="251"/>
            <w:col w:w="5160" w:space="272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784" name="Freeform 7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6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785" name="Freeform 7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786" name="Freeform 7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787" name="Freeform 7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88" name="Freeform 7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89" name="Freeform 7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8153400"/>
            <wp:effectExtent l="0" t="0" r="0" b="0"/>
            <wp:wrapNone/>
            <wp:docPr id="790" name="Freeform 7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53400"/>
                    </a:xfrm>
                    <a:custGeom>
                      <a:rect l="l" t="t" r="r" b="b"/>
                      <a:pathLst>
                        <a:path w="6120004" h="81534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53400"/>
                          </a:cubicBezTo>
                          <a:cubicBezTo>
                            <a:pt x="6120004" y="8153400"/>
                            <a:pt x="6120004" y="8153400"/>
                            <a:pt x="0" y="81534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43875"/>
                          </a:cubicBezTo>
                          <a:cubicBezTo>
                            <a:pt x="6110479" y="8143875"/>
                            <a:pt x="6110479" y="8143875"/>
                            <a:pt x="9525" y="81438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91" name="Freeform 7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2" name="Freeform 7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793" name="Freeform 7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4" name="Freeform 7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2079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6" name="Freeform 7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7" name="Freeform 7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8" name="Freeform 7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799" name="Freeform 7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800" name="Freeform 8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801" name="Freeform 8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02" name="Freeform 8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5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803" name="Freeform 8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SAMPLE RM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SAMPLE PI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1294383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804" name="Freeform 8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SAMPLE SFP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SAMPLE FP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SAMPLE RM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SAMPLE PI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SAMPLE SFP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SAMPLE FP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RESAMPLE RM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RESAMPLE PI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RESAMPLE SFP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RESAMPLE FP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MULTI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SELECTION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SAMPLING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EXP INF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CURRENT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805" name="Freeform 8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raw material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packaging item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2323338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806" name="Freeform 8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semi-finished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raw material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packaging item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semi-finished product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finished product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re-sample of raw material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re-sample of packaging item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semi-finished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sample of 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selecting a sample of several containers.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an expiry date that is inferior to the current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807" name="Freeform 8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5773546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808" name="Freeform 8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809" name="Freeform 8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6293358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810" name="Freeform 8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92" w:space="227"/>
            <w:col w:w="5204" w:space="228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6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811" name="Freeform 8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38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812" name="Freeform 8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813" name="Freeform 8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814" name="Freeform 8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15" name="Freeform 8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810501"/>
            <wp:effectExtent l="0" t="0" r="0" b="0"/>
            <wp:wrapNone/>
            <wp:docPr id="816" name="Freeform 8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810501"/>
                    </a:xfrm>
                    <a:custGeom>
                      <a:rect l="l" t="t" r="r" b="b"/>
                      <a:pathLst>
                        <a:path w="6120004" h="78105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810501"/>
                          </a:cubicBezTo>
                          <a:cubicBezTo>
                            <a:pt x="6120004" y="7810501"/>
                            <a:pt x="6120004" y="7810501"/>
                            <a:pt x="0" y="781050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00976"/>
                          </a:cubicBezTo>
                          <a:cubicBezTo>
                            <a:pt x="6110479" y="7800976"/>
                            <a:pt x="6110479" y="7800976"/>
                            <a:pt x="9525" y="780097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17" name="Freeform 8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2089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18" name="Freeform 8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19" name="Freeform 8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20" name="Freeform 8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21" name="Freeform 8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822" name="Freeform 8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823" name="Freeform 8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24" name="Freeform 8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25" name="Freeform 8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5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826" name="Freeform 8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LDU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INFERIOR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CURRENT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1294383</wp:posOffset>
            </wp:positionH>
            <wp:positionV relativeFrom="paragraph">
              <wp:posOffset>-1386713</wp:posOffset>
            </wp:positionV>
            <wp:extent cx="9525" cy="7800976"/>
            <wp:effectExtent l="0" t="0" r="0" b="0"/>
            <wp:wrapNone/>
            <wp:docPr id="827" name="Freeform 8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00976"/>
                    </a:xfrm>
                    <a:custGeom>
                      <a:rect l="l" t="t" r="r" b="b"/>
                      <a:pathLst>
                        <a:path w="9525" h="78009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00976"/>
                          </a:cubicBezTo>
                          <a:cubicBezTo>
                            <a:pt x="9525" y="7800976"/>
                            <a:pt x="9525" y="7800976"/>
                            <a:pt x="0" y="7800976"/>
                          </a:cubicBezTo>
                          <a:cubicBezTo>
                            <a:pt x="0" y="7800976"/>
                            <a:pt x="0" y="78009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 INTO STATUS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RAW MAT.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PACK.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ITEM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SEMI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FINISHED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MANUFACTURE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FORCE BATCH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 NOT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 WO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MANUFACTURE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NEGATIVE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DECLARATION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ITEM COPYING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828" name="Freeform 8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 shelf life that is inferior to the current date.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2323338</wp:posOffset>
            </wp:positionH>
            <wp:positionV relativeFrom="paragraph">
              <wp:posOffset>-1432434</wp:posOffset>
            </wp:positionV>
            <wp:extent cx="9525" cy="7800976"/>
            <wp:effectExtent l="0" t="0" r="0" b="0"/>
            <wp:wrapNone/>
            <wp:docPr id="829" name="Freeform 8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00976"/>
                    </a:xfrm>
                    <a:custGeom>
                      <a:rect l="l" t="t" r="r" b="b"/>
                      <a:pathLst>
                        <a:path w="9525" h="78009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00976"/>
                          </a:cubicBezTo>
                          <a:cubicBezTo>
                            <a:pt x="9525" y="7800976"/>
                            <a:pt x="9525" y="7800976"/>
                            <a:pt x="0" y="7800976"/>
                          </a:cubicBezTo>
                          <a:cubicBezTo>
                            <a:pt x="0" y="7800976"/>
                            <a:pt x="0" y="78009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5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changing statuses of lots from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Quarantine</w:t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Conditionally 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statuses of raw material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statuses of packaging item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statuses of semi-finished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statuses finished product lot.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forcing the system to approve a lot whereas the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associated batch record has not been approved (no decision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has been made during review of PIs or after the status of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batch record was rejected).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8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lot numbers during manufacturing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negative manufacturing declaration.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right n°9012 must be assigned before using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function of negative manufacturing declaration.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a copy of the item.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830" name="Freeform 8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5773546</wp:posOffset>
            </wp:positionH>
            <wp:positionV relativeFrom="paragraph">
              <wp:posOffset>-1432434</wp:posOffset>
            </wp:positionV>
            <wp:extent cx="9525" cy="7800976"/>
            <wp:effectExtent l="0" t="0" r="0" b="0"/>
            <wp:wrapNone/>
            <wp:docPr id="831" name="Freeform 8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00976"/>
                    </a:xfrm>
                    <a:custGeom>
                      <a:rect l="l" t="t" r="r" b="b"/>
                      <a:pathLst>
                        <a:path w="9525" h="78009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00976"/>
                          </a:cubicBezTo>
                          <a:cubicBezTo>
                            <a:pt x="9525" y="7800976"/>
                            <a:pt x="9525" y="7800976"/>
                            <a:pt x="0" y="7800976"/>
                          </a:cubicBezTo>
                          <a:cubicBezTo>
                            <a:pt x="0" y="7800976"/>
                            <a:pt x="0" y="78009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832" name="Freeform 8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6293358</wp:posOffset>
            </wp:positionH>
            <wp:positionV relativeFrom="paragraph">
              <wp:posOffset>-1432434</wp:posOffset>
            </wp:positionV>
            <wp:extent cx="9525" cy="7800976"/>
            <wp:effectExtent l="0" t="0" r="0" b="0"/>
            <wp:wrapNone/>
            <wp:docPr id="833" name="Freeform 8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00976"/>
                    </a:xfrm>
                    <a:custGeom>
                      <a:rect l="l" t="t" r="r" b="b"/>
                      <a:pathLst>
                        <a:path w="9525" h="78009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00976"/>
                          </a:cubicBezTo>
                          <a:cubicBezTo>
                            <a:pt x="9525" y="7800976"/>
                            <a:pt x="9525" y="7800976"/>
                            <a:pt x="0" y="7800976"/>
                          </a:cubicBezTo>
                          <a:cubicBezTo>
                            <a:pt x="0" y="7800976"/>
                            <a:pt x="0" y="78009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93" w:space="227"/>
            <w:col w:w="5216" w:space="217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834" name="Freeform 8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36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09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835" name="Freeform 8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836" name="Freeform 8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837" name="Freeform 8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38" name="Freeform 8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2099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39" name="Freeform 8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658101"/>
            <wp:effectExtent l="0" t="0" r="0" b="0"/>
            <wp:wrapNone/>
            <wp:docPr id="840" name="Freeform 8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658101"/>
                    </a:xfrm>
                    <a:custGeom>
                      <a:rect l="l" t="t" r="r" b="b"/>
                      <a:pathLst>
                        <a:path w="6120004" h="76581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658101"/>
                          </a:cubicBezTo>
                          <a:cubicBezTo>
                            <a:pt x="6120004" y="7658101"/>
                            <a:pt x="6120004" y="7658101"/>
                            <a:pt x="0" y="7658101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648576"/>
                          </a:cubicBezTo>
                          <a:cubicBezTo>
                            <a:pt x="6110479" y="7648576"/>
                            <a:pt x="6110479" y="7648576"/>
                            <a:pt x="9525" y="7648576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1" name="Freeform 8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2" name="Freeform 8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3" name="Freeform 8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4" name="Freeform 8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5" name="Freeform 8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46" name="Freeform 8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47" name="Freeform 8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48" name="Freeform 8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6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849" name="Freeform 8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WEIGHT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PER UNIT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4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-1504720</wp:posOffset>
            </wp:positionV>
            <wp:extent cx="9525" cy="7648576"/>
            <wp:effectExtent l="0" t="0" r="0" b="0"/>
            <wp:wrapNone/>
            <wp:docPr id="850" name="Freeform 8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6"/>
                    </a:xfrm>
                    <a:custGeom>
                      <a:rect l="l" t="t" r="r" b="b"/>
                      <a:pathLst>
                        <a:path w="9525" h="76485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6"/>
                          </a:cubicBezTo>
                          <a:cubicBezTo>
                            <a:pt x="9525" y="7648576"/>
                            <a:pt x="9525" y="7648576"/>
                            <a:pt x="0" y="7648576"/>
                          </a:cubicBezTo>
                          <a:cubicBezTo>
                            <a:pt x="0" y="7648576"/>
                            <a:pt x="0" y="76485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C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Q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 INTO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 INTO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 INTO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 INTO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A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Q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A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C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R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R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Q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851" name="Freeform 8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a lot weight per unit.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3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-1504720</wp:posOffset>
            </wp:positionV>
            <wp:extent cx="9525" cy="7648576"/>
            <wp:effectExtent l="0" t="0" r="0" b="0"/>
            <wp:wrapNone/>
            <wp:docPr id="852" name="Freeform 8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6"/>
                    </a:xfrm>
                    <a:custGeom>
                      <a:rect l="l" t="t" r="r" b="b"/>
                      <a:pathLst>
                        <a:path w="9525" h="76485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6"/>
                          </a:cubicBezTo>
                          <a:cubicBezTo>
                            <a:pt x="9525" y="7648576"/>
                            <a:pt x="9525" y="7648576"/>
                            <a:pt x="0" y="7648576"/>
                          </a:cubicBezTo>
                          <a:cubicBezTo>
                            <a:pt x="0" y="7648576"/>
                            <a:pt x="0" y="76485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C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Quarantine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Test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Quarantine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Test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to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C</w:t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Test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Test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Quarantine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4"/>
          <w:sz w:val="20"/>
          <w:szCs w:val="20"/>
          <w:lang w:val="en-GB" w:bidi="en-GB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C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Test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Quarantine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853" name="Freeform 8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648576"/>
            <wp:effectExtent l="0" t="0" r="0" b="0"/>
            <wp:wrapNone/>
            <wp:docPr id="854" name="Freeform 8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6"/>
                    </a:xfrm>
                    <a:custGeom>
                      <a:rect l="l" t="t" r="r" b="b"/>
                      <a:pathLst>
                        <a:path w="9525" h="76485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6"/>
                          </a:cubicBezTo>
                          <a:cubicBezTo>
                            <a:pt x="9525" y="7648576"/>
                            <a:pt x="9525" y="7648576"/>
                            <a:pt x="0" y="7648576"/>
                          </a:cubicBezTo>
                          <a:cubicBezTo>
                            <a:pt x="0" y="7648576"/>
                            <a:pt x="0" y="76485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855" name="Freeform 8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648576"/>
            <wp:effectExtent l="0" t="0" r="0" b="0"/>
            <wp:wrapNone/>
            <wp:docPr id="856" name="Freeform 8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6"/>
                    </a:xfrm>
                    <a:custGeom>
                      <a:rect l="l" t="t" r="r" b="b"/>
                      <a:pathLst>
                        <a:path w="9525" h="76485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6"/>
                          </a:cubicBezTo>
                          <a:cubicBezTo>
                            <a:pt x="9525" y="7648576"/>
                            <a:pt x="9525" y="7648576"/>
                            <a:pt x="0" y="7648576"/>
                          </a:cubicBezTo>
                          <a:cubicBezTo>
                            <a:pt x="0" y="7648576"/>
                            <a:pt x="0" y="76485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403" w:space="216"/>
            <w:col w:w="5155" w:space="278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857" name="Freeform 8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37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858" name="Freeform 8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37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859" name="Freeform 8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860" name="Freeform 8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61" name="Freeform 8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-1437133</wp:posOffset>
            </wp:positionV>
            <wp:extent cx="6120004" cy="7896225"/>
            <wp:effectExtent l="0" t="0" r="0" b="0"/>
            <wp:wrapNone/>
            <wp:docPr id="862" name="Freeform 8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896225"/>
                    </a:xfrm>
                    <a:custGeom>
                      <a:rect l="l" t="t" r="r" b="b"/>
                      <a:pathLst>
                        <a:path w="6120004" h="78962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896225"/>
                          </a:cubicBezTo>
                          <a:cubicBezTo>
                            <a:pt x="6120004" y="7896225"/>
                            <a:pt x="6120004" y="7896225"/>
                            <a:pt x="0" y="789622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86700"/>
                          </a:cubicBezTo>
                          <a:cubicBezTo>
                            <a:pt x="6110479" y="7886700"/>
                            <a:pt x="6110479" y="7886700"/>
                            <a:pt x="9525" y="788670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63" name="Freeform 8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64" name="Freeform 8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65" name="Freeform 8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66" name="Freeform 8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2151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67" name="Freeform 8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2155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68" name="Freeform 8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2159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69" name="Freeform 8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70" name="Freeform 8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71" name="Freeform 8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72" name="Freeform 8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873" name="Freeform 8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R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C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-1657120</wp:posOffset>
            </wp:positionV>
            <wp:extent cx="9525" cy="7886701"/>
            <wp:effectExtent l="0" t="0" r="0" b="0"/>
            <wp:wrapNone/>
            <wp:docPr id="874" name="Freeform 8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86701"/>
                    </a:xfrm>
                    <a:custGeom>
                      <a:rect l="l" t="t" r="r" b="b"/>
                      <a:pathLst>
                        <a:path w="9525" h="78867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86701"/>
                          </a:cubicBezTo>
                          <a:cubicBezTo>
                            <a:pt x="9525" y="7886701"/>
                            <a:pt x="9525" y="7886701"/>
                            <a:pt x="0" y="7886701"/>
                          </a:cubicBezTo>
                          <a:cubicBezTo>
                            <a:pt x="0" y="7886701"/>
                            <a:pt x="0" y="78867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R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END OF MULTI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A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REQUISITION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TRANSACTION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DATE/TIME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CLIENT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MANUFACTURI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NG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WORKSTATION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MOVE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REJECTED PAL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 TO CDP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 SAMPLE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 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875" name="Freeform 8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C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2323338</wp:posOffset>
            </wp:positionH>
            <wp:positionV relativeFrom="paragraph">
              <wp:posOffset>-1409574</wp:posOffset>
            </wp:positionV>
            <wp:extent cx="9525" cy="7886701"/>
            <wp:effectExtent l="0" t="0" r="0" b="0"/>
            <wp:wrapNone/>
            <wp:docPr id="876" name="Freeform 8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86701"/>
                    </a:xfrm>
                    <a:custGeom>
                      <a:rect l="l" t="t" r="r" b="b"/>
                      <a:pathLst>
                        <a:path w="9525" h="78867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86701"/>
                          </a:cubicBezTo>
                          <a:cubicBezTo>
                            <a:pt x="9525" y="7886701"/>
                            <a:pt x="9525" y="7886701"/>
                            <a:pt x="0" y="7886701"/>
                          </a:cubicBezTo>
                          <a:cubicBezTo>
                            <a:pt x="0" y="7886701"/>
                            <a:pt x="0" y="78867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redefining the status of a lot: status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Rejected</w:t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 to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Approved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changing the status of a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an end of lot after a multi-selection.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quantities or lots of a requisition.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4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modifying the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Date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and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Time</w:t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 fields when entering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transaction.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displaying client labels.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manufacturing date, should a further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declaration is needed.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name of a workstation.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moving or rejecting a pallet or container to a DPY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number of additional sample labels.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877" name="Freeform 8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5773546</wp:posOffset>
            </wp:positionH>
            <wp:positionV relativeFrom="paragraph">
              <wp:posOffset>-1432434</wp:posOffset>
            </wp:positionV>
            <wp:extent cx="9525" cy="7886701"/>
            <wp:effectExtent l="0" t="0" r="0" b="0"/>
            <wp:wrapNone/>
            <wp:docPr id="878" name="Freeform 8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86701"/>
                    </a:xfrm>
                    <a:custGeom>
                      <a:rect l="l" t="t" r="r" b="b"/>
                      <a:pathLst>
                        <a:path w="9525" h="78867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86701"/>
                          </a:cubicBezTo>
                          <a:cubicBezTo>
                            <a:pt x="9525" y="7886701"/>
                            <a:pt x="9525" y="7886701"/>
                            <a:pt x="0" y="7886701"/>
                          </a:cubicBezTo>
                          <a:cubicBezTo>
                            <a:pt x="0" y="7886701"/>
                            <a:pt x="0" y="78867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879" name="Freeform 8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6293358</wp:posOffset>
            </wp:positionH>
            <wp:positionV relativeFrom="paragraph">
              <wp:posOffset>-1432434</wp:posOffset>
            </wp:positionV>
            <wp:extent cx="9525" cy="7886701"/>
            <wp:effectExtent l="0" t="0" r="0" b="0"/>
            <wp:wrapNone/>
            <wp:docPr id="880" name="Freeform 8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86701"/>
                    </a:xfrm>
                    <a:custGeom>
                      <a:rect l="l" t="t" r="r" b="b"/>
                      <a:pathLst>
                        <a:path w="9525" h="78867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86701"/>
                          </a:cubicBezTo>
                          <a:cubicBezTo>
                            <a:pt x="9525" y="7886701"/>
                            <a:pt x="9525" y="7886701"/>
                            <a:pt x="0" y="7886701"/>
                          </a:cubicBezTo>
                          <a:cubicBezTo>
                            <a:pt x="0" y="7886701"/>
                            <a:pt x="0" y="78867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09" w:space="311"/>
            <w:col w:w="5081" w:space="352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881" name="Freeform 8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38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882" name="Freeform 8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883" name="Freeform 8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884" name="Freeform 8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85" name="Freeform 8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86" name="Freeform 8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981950"/>
            <wp:effectExtent l="0" t="0" r="0" b="0"/>
            <wp:wrapNone/>
            <wp:docPr id="887" name="Freeform 8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81950"/>
                    </a:xfrm>
                    <a:custGeom>
                      <a:rect l="l" t="t" r="r" b="b"/>
                      <a:pathLst>
                        <a:path w="6120004" h="7981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81950"/>
                          </a:cubicBezTo>
                          <a:cubicBezTo>
                            <a:pt x="6120004" y="7981950"/>
                            <a:pt x="6120004" y="7981950"/>
                            <a:pt x="0" y="79819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72425"/>
                          </a:cubicBezTo>
                          <a:cubicBezTo>
                            <a:pt x="6110479" y="7972425"/>
                            <a:pt x="6110479" y="7972425"/>
                            <a:pt x="9525" y="79724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88" name="Freeform 8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89" name="Freeform 8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2169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890" name="Freeform 8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891" name="Freeform 8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92" name="Freeform 8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893" name="Freeform 8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94" name="Freeform 8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895" name="Freeform 8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896" name="Freeform 8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897" name="Freeform 8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1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898" name="Freeform 8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 LOT FILE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 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899" name="Freeform 8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WO TRANSFER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EXP INF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INIT EXP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STORAGE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1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CREATE/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SAMPLING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RULES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MOVE CONT.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QUARANTINE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DPY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REACTIVATE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6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CONTAINER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PACKAGING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PALLET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PACKAGING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REACTIVATE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OBSOLETE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ACCESSIBLE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TRANSACTION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CLIENT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TRANSACTION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900" name="Freeform 9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function of the number of additional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batch record labels.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901" name="Freeform 9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returned lots for a given 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entering an expiry date inferior to the one thzt was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previously set 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storing entity.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set his/her own sampling rules.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moving a pallet or container in quarantine to a DPY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reactivating a container that has been deleted from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system but that is still related to a lot which is not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obsolete.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container packaging.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pallet packaging.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reactivating obsolete lots.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TransAccess field of a transaction.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client transactions.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902" name="Freeform 9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903" name="Freeform 9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904" name="Freeform 9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972426"/>
            <wp:effectExtent l="0" t="0" r="0" b="0"/>
            <wp:wrapNone/>
            <wp:docPr id="905" name="Freeform 9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72426"/>
                    </a:xfrm>
                    <a:custGeom>
                      <a:rect l="l" t="t" r="r" b="b"/>
                      <a:pathLst>
                        <a:path w="9525" h="79724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72426"/>
                          </a:cubicBezTo>
                          <a:cubicBezTo>
                            <a:pt x="9525" y="7972426"/>
                            <a:pt x="9525" y="7972426"/>
                            <a:pt x="0" y="7972426"/>
                          </a:cubicBezTo>
                          <a:cubicBezTo>
                            <a:pt x="0" y="7972426"/>
                            <a:pt x="0" y="79724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69" w:space="250"/>
            <w:col w:w="4906" w:space="527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906" name="Freeform 9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23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907" name="Freeform 9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39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908" name="Freeform 9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909" name="Freeform 9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910" name="Freeform 9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11" name="Freeform 9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-1687854</wp:posOffset>
            </wp:positionV>
            <wp:extent cx="6120004" cy="8124825"/>
            <wp:effectExtent l="0" t="0" r="0" b="0"/>
            <wp:wrapNone/>
            <wp:docPr id="912" name="Freeform 9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24825"/>
                    </a:xfrm>
                    <a:custGeom>
                      <a:rect l="l" t="t" r="r" b="b"/>
                      <a:pathLst>
                        <a:path w="6120004" h="81248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24825"/>
                          </a:cubicBezTo>
                          <a:cubicBezTo>
                            <a:pt x="6120004" y="8124825"/>
                            <a:pt x="6120004" y="8124825"/>
                            <a:pt x="0" y="812482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15300"/>
                          </a:cubicBezTo>
                          <a:cubicBezTo>
                            <a:pt x="6110479" y="8115300"/>
                            <a:pt x="6110479" y="8115300"/>
                            <a:pt x="9525" y="811530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2179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13" name="Freeform 9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2180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914" name="Freeform 9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2181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15" name="Freeform 9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2182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16" name="Freeform 9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17" name="Freeform 9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18" name="Freeform 9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919" name="Freeform 9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920" name="Freeform 9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921" name="Freeform 9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2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922" name="Freeform 9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INTERNAL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TRANSACTION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-1650135</wp:posOffset>
            </wp:positionV>
            <wp:extent cx="9525" cy="8115301"/>
            <wp:effectExtent l="0" t="0" r="0" b="0"/>
            <wp:wrapNone/>
            <wp:docPr id="923" name="Freeform 9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15301"/>
                    </a:xfrm>
                    <a:custGeom>
                      <a:rect l="l" t="t" r="r" b="b"/>
                      <a:pathLst>
                        <a:path w="9525" h="8115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15301"/>
                          </a:cubicBezTo>
                          <a:cubicBezTo>
                            <a:pt x="9525" y="8115301"/>
                            <a:pt x="9525" y="8115301"/>
                            <a:pt x="0" y="8115301"/>
                          </a:cubicBezTo>
                          <a:cubicBezTo>
                            <a:pt x="0" y="8115301"/>
                            <a:pt x="0" y="8115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CHOOSE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RECEIPT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FORCE END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2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CHOOSE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11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DECLARATION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DECLARATION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RE-LABELLING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CHOOSE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11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DECLARATION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ADD/MODIFY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INVENTORY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LAUNCHING/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CANCELLATION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/END OF AN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INVENTORY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CONFIGURE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REQUISITIONS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PUT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CONTAINER 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HOLD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ADD/MODIFY/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A 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924" name="Freeform 9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internal transactions.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-1683155</wp:posOffset>
            </wp:positionV>
            <wp:extent cx="9525" cy="8115301"/>
            <wp:effectExtent l="0" t="0" r="0" b="0"/>
            <wp:wrapNone/>
            <wp:docPr id="925" name="Freeform 9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15301"/>
                    </a:xfrm>
                    <a:custGeom>
                      <a:rect l="l" t="t" r="r" b="b"/>
                      <a:pathLst>
                        <a:path w="9525" h="8115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15301"/>
                          </a:cubicBezTo>
                          <a:cubicBezTo>
                            <a:pt x="9525" y="8115301"/>
                            <a:pt x="9525" y="8115301"/>
                            <a:pt x="0" y="8115301"/>
                          </a:cubicBezTo>
                          <a:cubicBezTo>
                            <a:pt x="0" y="8115301"/>
                            <a:pt x="0" y="8115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selecting labels during receipt.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system to force end of lot when the lot quantity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higher than the received 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Please note that the threshold unit is in %.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selecting labels during declaration.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re-labelling products during declaration.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4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choosing stock location during manufacturing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 and modifying inventories.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starting, cancelling, and ending inventories.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the Requisitions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changing the status of a lot container into</w:t>
      </w:r>
      <w:r>
        <w:rPr baseline="0" dirty="0">
          <w:rFonts w:ascii="Source Sans Pro" w:hAnsi="Source Sans Pro" w:eastAsia="Source Sans Pro" w:cs="Source Sans Pro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Hold</w:t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adding, modifying, and deleting paths.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926" name="Freeform 9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-1683155</wp:posOffset>
            </wp:positionV>
            <wp:extent cx="9525" cy="8115301"/>
            <wp:effectExtent l="0" t="0" r="0" b="0"/>
            <wp:wrapNone/>
            <wp:docPr id="927" name="Freeform 9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15301"/>
                    </a:xfrm>
                    <a:custGeom>
                      <a:rect l="l" t="t" r="r" b="b"/>
                      <a:pathLst>
                        <a:path w="9525" h="8115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15301"/>
                          </a:cubicBezTo>
                          <a:cubicBezTo>
                            <a:pt x="9525" y="8115301"/>
                            <a:pt x="9525" y="8115301"/>
                            <a:pt x="0" y="8115301"/>
                          </a:cubicBezTo>
                          <a:cubicBezTo>
                            <a:pt x="0" y="8115301"/>
                            <a:pt x="0" y="8115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928" name="Freeform 9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-1683155</wp:posOffset>
            </wp:positionV>
            <wp:extent cx="9525" cy="8115301"/>
            <wp:effectExtent l="0" t="0" r="0" b="0"/>
            <wp:wrapNone/>
            <wp:docPr id="929" name="Freeform 9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15301"/>
                    </a:xfrm>
                    <a:custGeom>
                      <a:rect l="l" t="t" r="r" b="b"/>
                      <a:pathLst>
                        <a:path w="9525" h="8115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15301"/>
                          </a:cubicBezTo>
                          <a:cubicBezTo>
                            <a:pt x="9525" y="8115301"/>
                            <a:pt x="9525" y="8115301"/>
                            <a:pt x="0" y="8115301"/>
                          </a:cubicBezTo>
                          <a:cubicBezTo>
                            <a:pt x="0" y="8115301"/>
                            <a:pt x="0" y="8115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8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90" w:space="229"/>
            <w:col w:w="5054" w:space="378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1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930" name="Freeform 9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15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931" name="Freeform 9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57" w:space="215"/>
            <w:col w:w="968" w:space="652"/>
            <w:col w:w="1247" w:space="3777"/>
            <w:col w:w="1993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932" name="Freeform 9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933" name="Freeform 9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934" name="Freeform 9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35" name="Freeform 9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962900"/>
            <wp:effectExtent l="0" t="0" r="0" b="0"/>
            <wp:wrapNone/>
            <wp:docPr id="936" name="Freeform 9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62900"/>
                    </a:xfrm>
                    <a:custGeom>
                      <a:rect l="l" t="t" r="r" b="b"/>
                      <a:pathLst>
                        <a:path w="6120004" h="79629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62900"/>
                          </a:cubicBezTo>
                          <a:cubicBezTo>
                            <a:pt x="6120004" y="7962900"/>
                            <a:pt x="6120004" y="7962900"/>
                            <a:pt x="0" y="79629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953375"/>
                          </a:cubicBezTo>
                          <a:cubicBezTo>
                            <a:pt x="6110479" y="7953375"/>
                            <a:pt x="6110479" y="7953375"/>
                            <a:pt x="9525" y="79533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37" name="Freeform 9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38" name="Freeform 9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939" name="Freeform 9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2219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40" name="Freeform 9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941" name="Freeform 9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42" name="Freeform 9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943" name="Freeform 9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944" name="Freeform 9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945" name="Freeform 9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PUT LOT 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HOLD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9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-1478050</wp:posOffset>
            </wp:positionV>
            <wp:extent cx="9525" cy="7953376"/>
            <wp:effectExtent l="0" t="0" r="0" b="0"/>
            <wp:wrapNone/>
            <wp:docPr id="946" name="Freeform 9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53376"/>
                    </a:xfrm>
                    <a:custGeom>
                      <a:rect l="l" t="t" r="r" b="b"/>
                      <a:pathLst>
                        <a:path w="9525" h="79533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53376"/>
                          </a:cubicBezTo>
                          <a:cubicBezTo>
                            <a:pt x="9525" y="7953376"/>
                            <a:pt x="9525" y="7953376"/>
                            <a:pt x="0" y="7953376"/>
                          </a:cubicBezTo>
                          <a:cubicBezTo>
                            <a:pt x="0" y="7953376"/>
                            <a:pt x="0" y="79533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WAREHOUSE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STATUS H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A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MANUFACTURI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DECLARATION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WO NOT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WEIGHABLE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6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PICKING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4"/>
          <w:sz w:val="20"/>
          <w:szCs w:val="20"/>
          <w:lang w:val="en-GB" w:bidi="en-GB"/>
        </w:rPr>
        <w:t>MODULE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LDU IN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SHIPPING TAGS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(PICKING,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PACKAGING,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LOADING)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ENTITY PICKING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NOT DELIVERED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PICKING ENTITY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OTHER SH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ORDER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PACKING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INSTRUCTION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LOADING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947" name="Freeform 9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changing the status of a lot into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Hold</w:t>
      </w:r>
      <w:r>
        <w:rPr baseline="0" dirty="0">
          <w:rFonts w:ascii="Source Sans Pro" w:hAnsi="Source Sans Pro" w:eastAsia="Source Sans Pro" w:cs="Source Sans Pro"/>
          <w:color w:val="000000"/>
          <w:spacing w:val="-21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7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-1504720</wp:posOffset>
            </wp:positionV>
            <wp:extent cx="9525" cy="7953376"/>
            <wp:effectExtent l="0" t="0" r="0" b="0"/>
            <wp:wrapNone/>
            <wp:docPr id="948" name="Freeform 9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53376"/>
                    </a:xfrm>
                    <a:custGeom>
                      <a:rect l="l" t="t" r="r" b="b"/>
                      <a:pathLst>
                        <a:path w="9525" h="79533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53376"/>
                          </a:cubicBezTo>
                          <a:cubicBezTo>
                            <a:pt x="9525" y="7953376"/>
                            <a:pt x="9525" y="7953376"/>
                            <a:pt x="0" y="7953376"/>
                          </a:cubicBezTo>
                          <a:cubicBezTo>
                            <a:pt x="0" y="7953376"/>
                            <a:pt x="0" y="79533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opening the window to manage returns from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Requisition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Access to the return to a lot status: Hold status to Approved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accessing manufacturing declarations of WOs for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which no line has to be weighed (for suppliers' WO only).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radio frequency to access the Picking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system to force the identification of a product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when picking, packaging, and loading even in case of LDU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exceeded.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2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picking an allocated product that has not been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delivered already.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-1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picking of an entity requisitioned by another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shipping order than the current one in the Picking tag and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RF picking mission.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approve packaging instructions by signing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packaging 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 the user to record a trace when loading is over in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loading task. If this function is disabled, no trace will be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recorded.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949" name="Freeform 9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-1530755</wp:posOffset>
            </wp:positionV>
            <wp:extent cx="9525" cy="7953376"/>
            <wp:effectExtent l="0" t="0" r="0" b="0"/>
            <wp:wrapNone/>
            <wp:docPr id="950" name="Freeform 9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53376"/>
                    </a:xfrm>
                    <a:custGeom>
                      <a:rect l="l" t="t" r="r" b="b"/>
                      <a:pathLst>
                        <a:path w="9525" h="79533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53376"/>
                          </a:cubicBezTo>
                          <a:cubicBezTo>
                            <a:pt x="9525" y="7953376"/>
                            <a:pt x="9525" y="7953376"/>
                            <a:pt x="0" y="7953376"/>
                          </a:cubicBezTo>
                          <a:cubicBezTo>
                            <a:pt x="0" y="7953376"/>
                            <a:pt x="0" y="79533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951" name="Freeform 9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-1530755</wp:posOffset>
            </wp:positionV>
            <wp:extent cx="9525" cy="7953376"/>
            <wp:effectExtent l="0" t="0" r="0" b="0"/>
            <wp:wrapNone/>
            <wp:docPr id="952" name="Freeform 9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953376"/>
                    </a:xfrm>
                    <a:custGeom>
                      <a:rect l="l" t="t" r="r" b="b"/>
                      <a:pathLst>
                        <a:path w="9525" h="79533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953376"/>
                          </a:cubicBezTo>
                          <a:cubicBezTo>
                            <a:pt x="9525" y="7953376"/>
                            <a:pt x="9525" y="7953376"/>
                            <a:pt x="0" y="7953376"/>
                          </a:cubicBezTo>
                          <a:cubicBezTo>
                            <a:pt x="0" y="7953376"/>
                            <a:pt x="0" y="79533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77" w:space="242"/>
            <w:col w:w="5078" w:space="354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1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953" name="Freeform 9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13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954" name="Freeform 9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MATERIAL FLOW 2000-2999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955" name="Freeform 9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-87400</wp:posOffset>
            </wp:positionV>
            <wp:extent cx="574422" cy="847725"/>
            <wp:effectExtent l="0" t="0" r="0" b="0"/>
            <wp:wrapNone/>
            <wp:docPr id="956" name="Freeform 9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74422" cy="847725"/>
                    </a:xfrm>
                    <a:custGeom>
                      <a:rect l="l" t="t" r="r" b="b"/>
                      <a:pathLst>
                        <a:path w="574422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74422" y="0"/>
                          </a:cubicBezTo>
                          <a:cubicBezTo>
                            <a:pt x="574422" y="0"/>
                            <a:pt x="574422" y="0"/>
                            <a:pt x="574422" y="847725"/>
                          </a:cubicBezTo>
                          <a:cubicBezTo>
                            <a:pt x="574422" y="847725"/>
                            <a:pt x="574422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FUNCT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957" name="Freeform 9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-992529</wp:posOffset>
            </wp:positionV>
            <wp:extent cx="6120004" cy="4791075"/>
            <wp:effectExtent l="0" t="0" r="0" b="0"/>
            <wp:wrapNone/>
            <wp:docPr id="958" name="Freeform 9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4791075"/>
                    </a:xfrm>
                    <a:custGeom>
                      <a:rect l="l" t="t" r="r" b="b"/>
                      <a:pathLst>
                        <a:path w="6120004" h="47910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4791075"/>
                          </a:cubicBezTo>
                          <a:cubicBezTo>
                            <a:pt x="6120004" y="4791075"/>
                            <a:pt x="6120004" y="4791075"/>
                            <a:pt x="0" y="47910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4781550"/>
                          </a:cubicBezTo>
                          <a:cubicBezTo>
                            <a:pt x="6110479" y="4781550"/>
                            <a:pt x="6110479" y="4781550"/>
                            <a:pt x="9525" y="47815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959" name="Freeform 9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60" name="Freeform 9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2230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961" name="Freeform 9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2309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962" name="Freeform 9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2310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1299210</wp:posOffset>
            </wp:positionH>
            <wp:positionV relativeFrom="line">
              <wp:posOffset>-114070</wp:posOffset>
            </wp:positionV>
            <wp:extent cx="1028826" cy="847725"/>
            <wp:effectExtent l="0" t="0" r="0" b="0"/>
            <wp:wrapNone/>
            <wp:docPr id="963" name="Freeform 9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8826" cy="847725"/>
                    </a:xfrm>
                    <a:custGeom>
                      <a:rect l="l" t="t" r="r" b="b"/>
                      <a:pathLst>
                        <a:path w="102882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8826" y="0"/>
                          </a:cubicBezTo>
                          <a:cubicBezTo>
                            <a:pt x="1028826" y="0"/>
                            <a:pt x="1028826" y="0"/>
                            <a:pt x="1028826" y="847725"/>
                          </a:cubicBezTo>
                          <a:cubicBezTo>
                            <a:pt x="1028826" y="847725"/>
                            <a:pt x="102882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9" w:firstLine="0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1294383</wp:posOffset>
            </wp:positionH>
            <wp:positionV relativeFrom="line">
              <wp:posOffset>-961795</wp:posOffset>
            </wp:positionV>
            <wp:extent cx="9525" cy="4781550"/>
            <wp:effectExtent l="0" t="0" r="0" b="0"/>
            <wp:wrapNone/>
            <wp:docPr id="964" name="Freeform 9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781550"/>
                    </a:xfrm>
                    <a:custGeom>
                      <a:rect l="l" t="t" r="r" b="b"/>
                      <a:pathLst>
                        <a:path w="9525" h="47815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781550"/>
                          </a:cubicBezTo>
                          <a:cubicBezTo>
                            <a:pt x="9525" y="4781550"/>
                            <a:pt x="9525" y="4781550"/>
                            <a:pt x="0" y="4781550"/>
                          </a:cubicBezTo>
                          <a:cubicBezTo>
                            <a:pt x="0" y="4781550"/>
                            <a:pt x="0" y="47815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WAREHOUSE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PICKING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FORCE LDU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WAREHOUSE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PICKING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WAREHOUSE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PICKING ENTITY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NOT DELIVERED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EXPIRATION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OPENING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MODIFICATION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2328036</wp:posOffset>
            </wp:positionH>
            <wp:positionV relativeFrom="line">
              <wp:posOffset>-140105</wp:posOffset>
            </wp:positionV>
            <wp:extent cx="3450336" cy="847725"/>
            <wp:effectExtent l="0" t="0" r="0" b="0"/>
            <wp:wrapNone/>
            <wp:docPr id="965" name="Freeform 9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50336" cy="847725"/>
                    </a:xfrm>
                    <a:custGeom>
                      <a:rect l="l" t="t" r="r" b="b"/>
                      <a:pathLst>
                        <a:path w="345033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450336" y="0"/>
                          </a:cubicBezTo>
                          <a:cubicBezTo>
                            <a:pt x="3450336" y="0"/>
                            <a:pt x="3450336" y="0"/>
                            <a:pt x="3450336" y="847725"/>
                          </a:cubicBezTo>
                          <a:cubicBezTo>
                            <a:pt x="3450336" y="847725"/>
                            <a:pt x="345033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2323338</wp:posOffset>
            </wp:positionH>
            <wp:positionV relativeFrom="line">
              <wp:posOffset>-987830</wp:posOffset>
            </wp:positionV>
            <wp:extent cx="9525" cy="4781550"/>
            <wp:effectExtent l="0" t="0" r="0" b="0"/>
            <wp:wrapNone/>
            <wp:docPr id="966" name="Freeform 9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781550"/>
                    </a:xfrm>
                    <a:custGeom>
                      <a:rect l="l" t="t" r="r" b="b"/>
                      <a:pathLst>
                        <a:path w="9525" h="47815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781550"/>
                          </a:cubicBezTo>
                          <a:cubicBezTo>
                            <a:pt x="9525" y="4781550"/>
                            <a:pt x="9525" y="4781550"/>
                            <a:pt x="0" y="4781550"/>
                          </a:cubicBezTo>
                          <a:cubicBezTo>
                            <a:pt x="0" y="4781550"/>
                            <a:pt x="0" y="47815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access the warehouse picking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select the warehouse picking module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pick products with an exceeded shelf life.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select the warehouse picking module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pick products that have not been delivered yet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expiry date of a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status of an open container.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5778372</wp:posOffset>
            </wp:positionH>
            <wp:positionV relativeFrom="line">
              <wp:posOffset>-87400</wp:posOffset>
            </wp:positionV>
            <wp:extent cx="519685" cy="847725"/>
            <wp:effectExtent l="0" t="0" r="0" b="0"/>
            <wp:wrapNone/>
            <wp:docPr id="967" name="Freeform 9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19685" cy="847725"/>
                    </a:xfrm>
                    <a:custGeom>
                      <a:rect l="l" t="t" r="r" b="b"/>
                      <a:pathLst>
                        <a:path w="51968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19685" y="0"/>
                          </a:cubicBezTo>
                          <a:cubicBezTo>
                            <a:pt x="519685" y="0"/>
                            <a:pt x="519685" y="0"/>
                            <a:pt x="519685" y="847725"/>
                          </a:cubicBezTo>
                          <a:cubicBezTo>
                            <a:pt x="519685" y="847725"/>
                            <a:pt x="51968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IDENT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5773546</wp:posOffset>
            </wp:positionH>
            <wp:positionV relativeFrom="line">
              <wp:posOffset>-987830</wp:posOffset>
            </wp:positionV>
            <wp:extent cx="9525" cy="4781550"/>
            <wp:effectExtent l="0" t="0" r="0" b="0"/>
            <wp:wrapNone/>
            <wp:docPr id="968" name="Freeform 9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781550"/>
                    </a:xfrm>
                    <a:custGeom>
                      <a:rect l="l" t="t" r="r" b="b"/>
                      <a:pathLst>
                        <a:path w="9525" h="47815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781550"/>
                          </a:cubicBezTo>
                          <a:cubicBezTo>
                            <a:pt x="9525" y="4781550"/>
                            <a:pt x="9525" y="4781550"/>
                            <a:pt x="0" y="4781550"/>
                          </a:cubicBezTo>
                          <a:cubicBezTo>
                            <a:pt x="0" y="4781550"/>
                            <a:pt x="0" y="47815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6298057</wp:posOffset>
            </wp:positionH>
            <wp:positionV relativeFrom="line">
              <wp:posOffset>-87400</wp:posOffset>
            </wp:positionV>
            <wp:extent cx="537210" cy="847725"/>
            <wp:effectExtent l="0" t="0" r="0" b="0"/>
            <wp:wrapNone/>
            <wp:docPr id="969" name="Freeform 9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37210" cy="847725"/>
                    </a:xfrm>
                    <a:custGeom>
                      <a:rect l="l" t="t" r="r" b="b"/>
                      <a:pathLst>
                        <a:path w="53721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37210" y="0"/>
                          </a:cubicBezTo>
                          <a:cubicBezTo>
                            <a:pt x="537210" y="0"/>
                            <a:pt x="537210" y="0"/>
                            <a:pt x="537210" y="847725"/>
                          </a:cubicBezTo>
                          <a:cubicBezTo>
                            <a:pt x="537210" y="847725"/>
                            <a:pt x="53721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5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6293358</wp:posOffset>
            </wp:positionH>
            <wp:positionV relativeFrom="line">
              <wp:posOffset>-987830</wp:posOffset>
            </wp:positionV>
            <wp:extent cx="9525" cy="4781550"/>
            <wp:effectExtent l="0" t="0" r="0" b="0"/>
            <wp:wrapNone/>
            <wp:docPr id="970" name="Freeform 9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781550"/>
                    </a:xfrm>
                    <a:custGeom>
                      <a:rect l="l" t="t" r="r" b="b"/>
                      <a:pathLst>
                        <a:path w="9525" h="47815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781550"/>
                          </a:cubicBezTo>
                          <a:cubicBezTo>
                            <a:pt x="9525" y="4781550"/>
                            <a:pt x="9525" y="4781550"/>
                            <a:pt x="0" y="4781550"/>
                          </a:cubicBezTo>
                          <a:cubicBezTo>
                            <a:pt x="0" y="4781550"/>
                            <a:pt x="0" y="47815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57" w:space="215"/>
            <w:col w:w="1377" w:space="242"/>
            <w:col w:w="4877" w:space="555"/>
            <w:col w:w="580" w:space="237"/>
            <w:col w:w="621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3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971" name="Freeform 9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341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972" name="Freeform 9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8095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RADIO FREQUENCY 3000-3999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973" name="Freeform 9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RADIO FREQUENCY 3000-3999" w:id="9"/>
      <w:bookmarkEnd w:id="9"/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36"/>
          <w:szCs w:val="36"/>
          <w:lang w:val="en-GB" w:bidi="en-GB"/>
        </w:rPr>
        <w:t>9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RADIO FREQUENCY 3000-3999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609220" cy="847725"/>
            <wp:effectExtent l="0" t="0" r="0" b="0"/>
            <wp:wrapNone/>
            <wp:docPr id="974" name="Freeform 9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220" cy="847725"/>
                    </a:xfrm>
                    <a:custGeom>
                      <a:rect l="l" t="t" r="r" b="b"/>
                      <a:pathLst>
                        <a:path w="60922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09220" y="0"/>
                          </a:cubicBezTo>
                          <a:cubicBezTo>
                            <a:pt x="609220" y="0"/>
                            <a:pt x="609220" y="0"/>
                            <a:pt x="609220" y="847725"/>
                          </a:cubicBezTo>
                          <a:cubicBezTo>
                            <a:pt x="609220" y="847725"/>
                            <a:pt x="60922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FUNCTI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975" name="Freeform 9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976" name="Freeform 9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658099"/>
            <wp:effectExtent l="0" t="0" r="0" b="0"/>
            <wp:wrapNone/>
            <wp:docPr id="977" name="Freeform 9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658099"/>
                    </a:xfrm>
                    <a:custGeom>
                      <a:rect l="l" t="t" r="r" b="b"/>
                      <a:pathLst>
                        <a:path w="6120004" h="765809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658099"/>
                          </a:cubicBezTo>
                          <a:cubicBezTo>
                            <a:pt x="6120004" y="7658099"/>
                            <a:pt x="6120004" y="7658099"/>
                            <a:pt x="0" y="765809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648574"/>
                          </a:cubicBezTo>
                          <a:cubicBezTo>
                            <a:pt x="6110479" y="7648574"/>
                            <a:pt x="6110479" y="7648574"/>
                            <a:pt x="9525" y="764857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978" name="Freeform 9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979" name="Freeform 9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980" name="Freeform 9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981" name="Freeform 9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982" name="Freeform 9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83" name="Freeform 9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984" name="Freeform 9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3017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9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985" name="Freeform 9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3018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392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1334008</wp:posOffset>
            </wp:positionH>
            <wp:positionV relativeFrom="line">
              <wp:posOffset>52300</wp:posOffset>
            </wp:positionV>
            <wp:extent cx="1026794" cy="847725"/>
            <wp:effectExtent l="0" t="0" r="0" b="0"/>
            <wp:wrapNone/>
            <wp:docPr id="986" name="Freeform 9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6794" cy="847725"/>
                    </a:xfrm>
                    <a:custGeom>
                      <a:rect l="l" t="t" r="r" b="b"/>
                      <a:pathLst>
                        <a:path w="102679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6794" y="0"/>
                          </a:cubicBezTo>
                          <a:cubicBezTo>
                            <a:pt x="1026794" y="0"/>
                            <a:pt x="1026794" y="0"/>
                            <a:pt x="1026794" y="847725"/>
                          </a:cubicBezTo>
                          <a:cubicBezTo>
                            <a:pt x="1026794" y="847725"/>
                            <a:pt x="102679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 LOCAL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1" w:firstLine="0"/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1329182</wp:posOffset>
            </wp:positionH>
            <wp:positionV relativeFrom="line">
              <wp:posOffset>-1478050</wp:posOffset>
            </wp:positionV>
            <wp:extent cx="9525" cy="7648574"/>
            <wp:effectExtent l="0" t="0" r="0" b="0"/>
            <wp:wrapNone/>
            <wp:docPr id="987" name="Freeform 9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4"/>
                    </a:xfrm>
                    <a:custGeom>
                      <a:rect l="l" t="t" r="r" b="b"/>
                      <a:pathLst>
                        <a:path w="9525" h="76485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4"/>
                          </a:cubicBezTo>
                          <a:cubicBezTo>
                            <a:pt x="9525" y="7648574"/>
                            <a:pt x="9525" y="7648574"/>
                            <a:pt x="0" y="7648574"/>
                          </a:cubicBezTo>
                          <a:cubicBezTo>
                            <a:pt x="0" y="7648574"/>
                            <a:pt x="0" y="76485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UNLOCK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DIFFERENT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COMPONENT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6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UNLOCK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 DIFF.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COMPONENT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RECTIF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UNLOCK DIFF.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 RECTIF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RF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APPLICATION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SERVERS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7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TERMINAL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CONNECTION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21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DESTOCKING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CHOOSE RADIO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FREQUENCY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INVENTORIES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RADIO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FREQUENCY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2360802</wp:posOffset>
            </wp:positionH>
            <wp:positionV relativeFrom="line">
              <wp:posOffset>-140105</wp:posOffset>
            </wp:positionV>
            <wp:extent cx="3356864" cy="847725"/>
            <wp:effectExtent l="0" t="0" r="0" b="0"/>
            <wp:wrapNone/>
            <wp:docPr id="988" name="Freeform 9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356864" cy="847725"/>
                    </a:xfrm>
                    <a:custGeom>
                      <a:rect l="l" t="t" r="r" b="b"/>
                      <a:pathLst>
                        <a:path w="335686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356864" y="0"/>
                          </a:cubicBezTo>
                          <a:cubicBezTo>
                            <a:pt x="3356864" y="0"/>
                            <a:pt x="3356864" y="0"/>
                            <a:pt x="3356864" y="847725"/>
                          </a:cubicBezTo>
                          <a:cubicBezTo>
                            <a:pt x="3356864" y="847725"/>
                            <a:pt x="335686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deleting PLC stop orders.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1" w:firstLine="0"/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2356104</wp:posOffset>
            </wp:positionH>
            <wp:positionV relativeFrom="line">
              <wp:posOffset>-1504720</wp:posOffset>
            </wp:positionV>
            <wp:extent cx="9525" cy="7648574"/>
            <wp:effectExtent l="0" t="0" r="0" b="0"/>
            <wp:wrapNone/>
            <wp:docPr id="989" name="Freeform 9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4"/>
                    </a:xfrm>
                    <a:custGeom>
                      <a:rect l="l" t="t" r="r" b="b"/>
                      <a:pathLst>
                        <a:path w="9525" h="76485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4"/>
                          </a:cubicBezTo>
                          <a:cubicBezTo>
                            <a:pt x="9525" y="7648574"/>
                            <a:pt x="9525" y="7648574"/>
                            <a:pt x="0" y="7648574"/>
                          </a:cubicBezTo>
                          <a:cubicBezTo>
                            <a:pt x="0" y="7648574"/>
                            <a:pt x="0" y="76485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the terminal screen after an unplanned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component was introduced in the scheduled order.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4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the terminal screen after another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component of a WO was introduced.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unlocking the terminal screen after an unplanned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component (used for mixture correction) was introduced in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scheduled order.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unlocking the terminal screen after a component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from another WO (used for mixture correction) was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introduced.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knowing whether the RF terminal is interfaced.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connecting and disconnecting a terminal to/from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RF network.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Flow destocking.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8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user to browse list of missions to select the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mission s/he wants to process. If no access rights have been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assigned to the user, s/he will have no other choice but to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start with the first mission of the list.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list of inventories.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5717666</wp:posOffset>
            </wp:positionH>
            <wp:positionV relativeFrom="line">
              <wp:posOffset>78970</wp:posOffset>
            </wp:positionV>
            <wp:extent cx="549656" cy="847725"/>
            <wp:effectExtent l="0" t="0" r="0" b="0"/>
            <wp:wrapNone/>
            <wp:docPr id="990" name="Freeform 9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9656" cy="847725"/>
                    </a:xfrm>
                    <a:custGeom>
                      <a:rect l="l" t="t" r="r" b="b"/>
                      <a:pathLst>
                        <a:path w="54965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9656" y="0"/>
                          </a:cubicBezTo>
                          <a:cubicBezTo>
                            <a:pt x="549656" y="0"/>
                            <a:pt x="549656" y="0"/>
                            <a:pt x="549656" y="847725"/>
                          </a:cubicBezTo>
                          <a:cubicBezTo>
                            <a:pt x="549656" y="847725"/>
                            <a:pt x="54965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IDENTI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5712967</wp:posOffset>
            </wp:positionH>
            <wp:positionV relativeFrom="line">
              <wp:posOffset>-1530755</wp:posOffset>
            </wp:positionV>
            <wp:extent cx="9525" cy="7648574"/>
            <wp:effectExtent l="0" t="0" r="0" b="0"/>
            <wp:wrapNone/>
            <wp:docPr id="991" name="Freeform 9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4"/>
                    </a:xfrm>
                    <a:custGeom>
                      <a:rect l="l" t="t" r="r" b="b"/>
                      <a:pathLst>
                        <a:path w="9525" h="76485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4"/>
                          </a:cubicBezTo>
                          <a:cubicBezTo>
                            <a:pt x="9525" y="7648574"/>
                            <a:pt x="9525" y="7648574"/>
                            <a:pt x="0" y="7648574"/>
                          </a:cubicBezTo>
                          <a:cubicBezTo>
                            <a:pt x="0" y="7648574"/>
                            <a:pt x="0" y="76485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6267322</wp:posOffset>
            </wp:positionH>
            <wp:positionV relativeFrom="line">
              <wp:posOffset>52300</wp:posOffset>
            </wp:positionV>
            <wp:extent cx="567945" cy="847725"/>
            <wp:effectExtent l="0" t="0" r="0" b="0"/>
            <wp:wrapNone/>
            <wp:docPr id="992" name="Freeform 9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67945" cy="847725"/>
                    </a:xfrm>
                    <a:custGeom>
                      <a:rect l="l" t="t" r="r" b="b"/>
                      <a:pathLst>
                        <a:path w="56794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67945" y="0"/>
                          </a:cubicBezTo>
                          <a:cubicBezTo>
                            <a:pt x="567945" y="0"/>
                            <a:pt x="567945" y="0"/>
                            <a:pt x="567945" y="847725"/>
                          </a:cubicBezTo>
                          <a:cubicBezTo>
                            <a:pt x="567945" y="847725"/>
                            <a:pt x="56794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CAN 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6262623</wp:posOffset>
            </wp:positionH>
            <wp:positionV relativeFrom="line">
              <wp:posOffset>-1530755</wp:posOffset>
            </wp:positionV>
            <wp:extent cx="9525" cy="7648574"/>
            <wp:effectExtent l="0" t="0" r="0" b="0"/>
            <wp:wrapNone/>
            <wp:docPr id="993" name="Freeform 9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648574"/>
                    </a:xfrm>
                    <a:custGeom>
                      <a:rect l="l" t="t" r="r" b="b"/>
                      <a:pathLst>
                        <a:path w="9525" h="76485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648574"/>
                          </a:cubicBezTo>
                          <a:cubicBezTo>
                            <a:pt x="9525" y="7648574"/>
                            <a:pt x="9525" y="7648574"/>
                            <a:pt x="0" y="7648574"/>
                          </a:cubicBezTo>
                          <a:cubicBezTo>
                            <a:pt x="0" y="7648574"/>
                            <a:pt x="0" y="76485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67" w:space="260"/>
            <w:col w:w="1400" w:space="217"/>
            <w:col w:w="5038" w:space="247"/>
            <w:col w:w="641" w:space="224"/>
            <w:col w:w="674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7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994" name="Freeform 9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09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995" name="Freeform 9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RADIO FREQUENCY 3000-3999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996" name="Freeform 9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609220" cy="847725"/>
            <wp:effectExtent l="0" t="0" r="0" b="0"/>
            <wp:wrapNone/>
            <wp:docPr id="997" name="Freeform 9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220" cy="847725"/>
                    </a:xfrm>
                    <a:custGeom>
                      <a:rect l="l" t="t" r="r" b="b"/>
                      <a:pathLst>
                        <a:path w="60922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09220" y="0"/>
                          </a:cubicBezTo>
                          <a:cubicBezTo>
                            <a:pt x="609220" y="0"/>
                            <a:pt x="609220" y="0"/>
                            <a:pt x="609220" y="847725"/>
                          </a:cubicBezTo>
                          <a:cubicBezTo>
                            <a:pt x="609220" y="847725"/>
                            <a:pt x="60922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FUNCTI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ON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998" name="Freeform 9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3019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999" name="Freeform 9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-1535454</wp:posOffset>
            </wp:positionV>
            <wp:extent cx="6120004" cy="7743826"/>
            <wp:effectExtent l="0" t="0" r="0" b="0"/>
            <wp:wrapNone/>
            <wp:docPr id="1000" name="Freeform 10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743826"/>
                    </a:xfrm>
                    <a:custGeom>
                      <a:rect l="l" t="t" r="r" b="b"/>
                      <a:pathLst>
                        <a:path w="6120004" h="77438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743826"/>
                          </a:cubicBezTo>
                          <a:cubicBezTo>
                            <a:pt x="6120004" y="7743826"/>
                            <a:pt x="6120004" y="7743826"/>
                            <a:pt x="0" y="7743826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734301"/>
                          </a:cubicBezTo>
                          <a:cubicBezTo>
                            <a:pt x="6110479" y="7734301"/>
                            <a:pt x="6110479" y="7734301"/>
                            <a:pt x="9525" y="7734301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01" name="Freeform 10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02" name="Freeform 10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3022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1003" name="Freeform 10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04" name="Freeform 10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3026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-144804</wp:posOffset>
            </wp:positionV>
            <wp:extent cx="6110479" cy="9525"/>
            <wp:effectExtent l="0" t="0" r="0" b="0"/>
            <wp:wrapNone/>
            <wp:docPr id="1005" name="Freeform 10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06" name="Freeform 10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07" name="Freeform 10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1008" name="Freeform 10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1009" name="Freeform 10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3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1334008</wp:posOffset>
            </wp:positionH>
            <wp:positionV relativeFrom="line">
              <wp:posOffset>-114070</wp:posOffset>
            </wp:positionV>
            <wp:extent cx="1026794" cy="847725"/>
            <wp:effectExtent l="0" t="0" r="0" b="0"/>
            <wp:wrapNone/>
            <wp:docPr id="1010" name="Freeform 10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6794" cy="847725"/>
                    </a:xfrm>
                    <a:custGeom>
                      <a:rect l="l" t="t" r="r" b="b"/>
                      <a:pathLst>
                        <a:path w="102679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6794" y="0"/>
                          </a:cubicBezTo>
                          <a:cubicBezTo>
                            <a:pt x="1026794" y="0"/>
                            <a:pt x="1026794" y="0"/>
                            <a:pt x="1026794" y="847725"/>
                          </a:cubicBezTo>
                          <a:cubicBezTo>
                            <a:pt x="1026794" y="847725"/>
                            <a:pt x="102679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PALLETISATION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1329182</wp:posOffset>
            </wp:positionH>
            <wp:positionV relativeFrom="line">
              <wp:posOffset>-1478050</wp:posOffset>
            </wp:positionV>
            <wp:extent cx="9525" cy="7734301"/>
            <wp:effectExtent l="0" t="0" r="0" b="0"/>
            <wp:wrapNone/>
            <wp:docPr id="1011" name="Freeform 10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34301"/>
                    </a:xfrm>
                    <a:custGeom>
                      <a:rect l="l" t="t" r="r" b="b"/>
                      <a:pathLst>
                        <a:path w="9525" h="7734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34301"/>
                          </a:cubicBezTo>
                          <a:cubicBezTo>
                            <a:pt x="9525" y="7734301"/>
                            <a:pt x="9525" y="7734301"/>
                            <a:pt x="0" y="7734301"/>
                          </a:cubicBezTo>
                          <a:cubicBezTo>
                            <a:pt x="0" y="7734301"/>
                            <a:pt x="0" y="7734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PALLETISATION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THE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TYPE OF PALLET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AN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ENTITY LINKED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A PF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7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CHANGE ENTITY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IN DESTOCKING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DESTOCK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DIFFERENT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FROM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MANDATORY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ONE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A RF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GLOBAL ENTITY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2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PARTIAL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FORCE END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MISSION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2360802</wp:posOffset>
            </wp:positionH>
            <wp:positionV relativeFrom="line">
              <wp:posOffset>-140105</wp:posOffset>
            </wp:positionV>
            <wp:extent cx="3356864" cy="847725"/>
            <wp:effectExtent l="0" t="0" r="0" b="0"/>
            <wp:wrapNone/>
            <wp:docPr id="1012" name="Freeform 10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356864" cy="847725"/>
                    </a:xfrm>
                    <a:custGeom>
                      <a:rect l="l" t="t" r="r" b="b"/>
                      <a:pathLst>
                        <a:path w="335686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356864" y="0"/>
                          </a:cubicBezTo>
                          <a:cubicBezTo>
                            <a:pt x="3356864" y="0"/>
                            <a:pt x="3356864" y="0"/>
                            <a:pt x="3356864" y="847725"/>
                          </a:cubicBezTo>
                          <a:cubicBezTo>
                            <a:pt x="3356864" y="847725"/>
                            <a:pt x="335686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quantity palletisation.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2356104</wp:posOffset>
            </wp:positionH>
            <wp:positionV relativeFrom="line">
              <wp:posOffset>-1530755</wp:posOffset>
            </wp:positionV>
            <wp:extent cx="9525" cy="7734301"/>
            <wp:effectExtent l="0" t="0" r="0" b="0"/>
            <wp:wrapNone/>
            <wp:docPr id="1013" name="Freeform 10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34301"/>
                    </a:xfrm>
                    <a:custGeom>
                      <a:rect l="l" t="t" r="r" b="b"/>
                      <a:pathLst>
                        <a:path w="9525" h="7734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34301"/>
                          </a:cubicBezTo>
                          <a:cubicBezTo>
                            <a:pt x="9525" y="7734301"/>
                            <a:pt x="9525" y="7734301"/>
                            <a:pt x="0" y="7734301"/>
                          </a:cubicBezTo>
                          <a:cubicBezTo>
                            <a:pt x="0" y="7734301"/>
                            <a:pt x="0" y="7734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container palletisation.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type of pallet.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2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release of a product linked to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preparation form.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destocking products that differ from the one that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selected.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destocking a lot that differs from the one that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supposed to be used (i.e. the mandatory lot).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using radio frequency to delete a mission from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list of missions.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consumption of a product (pallet 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container) by activating the Global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consumption of a product (container)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by activating the Partial mode.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forcing the end of a consumption mission.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2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carrying out returns to containers during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consumption mission.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5717666</wp:posOffset>
            </wp:positionH>
            <wp:positionV relativeFrom="line">
              <wp:posOffset>-87400</wp:posOffset>
            </wp:positionV>
            <wp:extent cx="549656" cy="847725"/>
            <wp:effectExtent l="0" t="0" r="0" b="0"/>
            <wp:wrapNone/>
            <wp:docPr id="1014" name="Freeform 10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9656" cy="847725"/>
                    </a:xfrm>
                    <a:custGeom>
                      <a:rect l="l" t="t" r="r" b="b"/>
                      <a:pathLst>
                        <a:path w="54965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9656" y="0"/>
                          </a:cubicBezTo>
                          <a:cubicBezTo>
                            <a:pt x="549656" y="0"/>
                            <a:pt x="549656" y="0"/>
                            <a:pt x="549656" y="847725"/>
                          </a:cubicBezTo>
                          <a:cubicBezTo>
                            <a:pt x="549656" y="847725"/>
                            <a:pt x="54965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IDENTI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5712967</wp:posOffset>
            </wp:positionH>
            <wp:positionV relativeFrom="line">
              <wp:posOffset>-1530755</wp:posOffset>
            </wp:positionV>
            <wp:extent cx="9525" cy="7734301"/>
            <wp:effectExtent l="0" t="0" r="0" b="0"/>
            <wp:wrapNone/>
            <wp:docPr id="1015" name="Freeform 10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34301"/>
                    </a:xfrm>
                    <a:custGeom>
                      <a:rect l="l" t="t" r="r" b="b"/>
                      <a:pathLst>
                        <a:path w="9525" h="7734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34301"/>
                          </a:cubicBezTo>
                          <a:cubicBezTo>
                            <a:pt x="9525" y="7734301"/>
                            <a:pt x="9525" y="7734301"/>
                            <a:pt x="0" y="7734301"/>
                          </a:cubicBezTo>
                          <a:cubicBezTo>
                            <a:pt x="0" y="7734301"/>
                            <a:pt x="0" y="7734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6267322</wp:posOffset>
            </wp:positionH>
            <wp:positionV relativeFrom="line">
              <wp:posOffset>-114070</wp:posOffset>
            </wp:positionV>
            <wp:extent cx="567945" cy="847725"/>
            <wp:effectExtent l="0" t="0" r="0" b="0"/>
            <wp:wrapNone/>
            <wp:docPr id="1016" name="Freeform 10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67945" cy="847725"/>
                    </a:xfrm>
                    <a:custGeom>
                      <a:rect l="l" t="t" r="r" b="b"/>
                      <a:pathLst>
                        <a:path w="56794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67945" y="0"/>
                          </a:cubicBezTo>
                          <a:cubicBezTo>
                            <a:pt x="567945" y="0"/>
                            <a:pt x="567945" y="0"/>
                            <a:pt x="567945" y="847725"/>
                          </a:cubicBezTo>
                          <a:cubicBezTo>
                            <a:pt x="567945" y="847725"/>
                            <a:pt x="56794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CAN 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6262623</wp:posOffset>
            </wp:positionH>
            <wp:positionV relativeFrom="line">
              <wp:posOffset>-1530755</wp:posOffset>
            </wp:positionV>
            <wp:extent cx="9525" cy="7734301"/>
            <wp:effectExtent l="0" t="0" r="0" b="0"/>
            <wp:wrapNone/>
            <wp:docPr id="1017" name="Freeform 10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34301"/>
                    </a:xfrm>
                    <a:custGeom>
                      <a:rect l="l" t="t" r="r" b="b"/>
                      <a:pathLst>
                        <a:path w="9525" h="7734301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34301"/>
                          </a:cubicBezTo>
                          <a:cubicBezTo>
                            <a:pt x="9525" y="7734301"/>
                            <a:pt x="9525" y="7734301"/>
                            <a:pt x="0" y="7734301"/>
                          </a:cubicBezTo>
                          <a:cubicBezTo>
                            <a:pt x="0" y="7734301"/>
                            <a:pt x="0" y="7734301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67" w:space="260"/>
            <w:col w:w="1401" w:space="215"/>
            <w:col w:w="4924" w:space="362"/>
            <w:col w:w="641" w:space="224"/>
            <w:col w:w="674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1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018" name="Freeform 10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15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1019" name="Freeform 10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467" w:space="260"/>
            <w:col w:w="968" w:space="649"/>
            <w:col w:w="1247" w:space="3523"/>
            <w:col w:w="2196" w:space="0"/>
          </w:cols>
          <w:docGrid w:linePitch="360"/>
        </w:sect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RADIO FREQUENCY 3000-3999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020" name="Freeform 10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609220" cy="847725"/>
            <wp:effectExtent l="0" t="0" r="0" b="0"/>
            <wp:wrapNone/>
            <wp:docPr id="1021" name="Freeform 10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220" cy="847725"/>
                    </a:xfrm>
                    <a:custGeom>
                      <a:rect l="l" t="t" r="r" b="b"/>
                      <a:pathLst>
                        <a:path w="609220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09220" y="0"/>
                          </a:cubicBezTo>
                          <a:cubicBezTo>
                            <a:pt x="609220" y="0"/>
                            <a:pt x="609220" y="0"/>
                            <a:pt x="609220" y="847725"/>
                          </a:cubicBezTo>
                          <a:cubicBezTo>
                            <a:pt x="609220" y="847725"/>
                            <a:pt x="609220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FUNCTI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ON  </w:t>
      </w:r>
      <w:r>
        <w:drawing>
          <wp:anchor simplePos="0" relativeHeight="25165826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-423569</wp:posOffset>
            </wp:positionV>
            <wp:extent cx="6120004" cy="2552700"/>
            <wp:effectExtent l="0" t="0" r="0" b="0"/>
            <wp:wrapNone/>
            <wp:docPr id="1022" name="Freeform 10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2552700"/>
                    </a:xfrm>
                    <a:custGeom>
                      <a:rect l="l" t="t" r="r" b="b"/>
                      <a:pathLst>
                        <a:path w="6120004" h="255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2552700"/>
                          </a:cubicBezTo>
                          <a:cubicBezTo>
                            <a:pt x="6120004" y="2552700"/>
                            <a:pt x="6120004" y="2552700"/>
                            <a:pt x="0" y="25527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2543175"/>
                          </a:cubicBezTo>
                          <a:cubicBezTo>
                            <a:pt x="6110479" y="2543175"/>
                            <a:pt x="6110479" y="2543175"/>
                            <a:pt x="9525" y="25431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NUMBE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6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23" name="Freeform 10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5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83057</wp:posOffset>
            </wp:positionV>
            <wp:extent cx="6110479" cy="9525"/>
            <wp:effectExtent l="0" t="0" r="0" b="0"/>
            <wp:wrapNone/>
            <wp:docPr id="1024" name="Freeform 10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3106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24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1334008</wp:posOffset>
            </wp:positionH>
            <wp:positionV relativeFrom="line">
              <wp:posOffset>-114070</wp:posOffset>
            </wp:positionV>
            <wp:extent cx="1026794" cy="847725"/>
            <wp:effectExtent l="0" t="0" r="0" b="0"/>
            <wp:wrapNone/>
            <wp:docPr id="1025" name="Freeform 10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26794" cy="847725"/>
                    </a:xfrm>
                    <a:custGeom>
                      <a:rect l="l" t="t" r="r" b="b"/>
                      <a:pathLst>
                        <a:path w="102679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26794" y="0"/>
                          </a:cubicBezTo>
                          <a:cubicBezTo>
                            <a:pt x="1026794" y="0"/>
                            <a:pt x="1026794" y="0"/>
                            <a:pt x="1026794" y="847725"/>
                          </a:cubicBezTo>
                          <a:cubicBezTo>
                            <a:pt x="1026794" y="847725"/>
                            <a:pt x="102679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1329182</wp:posOffset>
            </wp:positionH>
            <wp:positionV relativeFrom="paragraph">
              <wp:posOffset>-386588</wp:posOffset>
            </wp:positionV>
            <wp:extent cx="9525" cy="2543175"/>
            <wp:effectExtent l="0" t="0" r="0" b="0"/>
            <wp:wrapNone/>
            <wp:docPr id="1026" name="Freeform 10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543175"/>
                    </a:xfrm>
                    <a:custGeom>
                      <a:rect l="l" t="t" r="r" b="b"/>
                      <a:pathLst>
                        <a:path w="9525" h="25431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543175"/>
                          </a:cubicBezTo>
                          <a:cubicBezTo>
                            <a:pt x="9525" y="2543175"/>
                            <a:pt x="9525" y="2543175"/>
                            <a:pt x="0" y="2543175"/>
                          </a:cubicBezTo>
                          <a:cubicBezTo>
                            <a:pt x="0" y="2543175"/>
                            <a:pt x="0" y="25431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TOLERANCE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/PACK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FORCE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TOLERANCE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/SH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2360802</wp:posOffset>
            </wp:positionH>
            <wp:positionV relativeFrom="line">
              <wp:posOffset>-140105</wp:posOffset>
            </wp:positionV>
            <wp:extent cx="3356864" cy="847725"/>
            <wp:effectExtent l="0" t="0" r="0" b="0"/>
            <wp:wrapNone/>
            <wp:docPr id="1027" name="Freeform 10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356864" cy="847725"/>
                    </a:xfrm>
                    <a:custGeom>
                      <a:rect l="l" t="t" r="r" b="b"/>
                      <a:pathLst>
                        <a:path w="3356864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3356864" y="0"/>
                          </a:cubicBezTo>
                          <a:cubicBezTo>
                            <a:pt x="3356864" y="0"/>
                            <a:pt x="3356864" y="0"/>
                            <a:pt x="3356864" y="847725"/>
                          </a:cubicBezTo>
                          <a:cubicBezTo>
                            <a:pt x="3356864" y="847725"/>
                            <a:pt x="3356864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63" behindDoc="0" locked="0" layoutInCell="1" allowOverlap="1">
            <wp:simplePos x="0" y="0"/>
            <wp:positionH relativeFrom="page">
              <wp:posOffset>2356104</wp:posOffset>
            </wp:positionH>
            <wp:positionV relativeFrom="paragraph">
              <wp:posOffset>-409449</wp:posOffset>
            </wp:positionV>
            <wp:extent cx="9525" cy="2543175"/>
            <wp:effectExtent l="0" t="0" r="0" b="0"/>
            <wp:wrapNone/>
            <wp:docPr id="1028" name="Freeform 10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543175"/>
                    </a:xfrm>
                    <a:custGeom>
                      <a:rect l="l" t="t" r="r" b="b"/>
                      <a:pathLst>
                        <a:path w="9525" h="25431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543175"/>
                          </a:cubicBezTo>
                          <a:cubicBezTo>
                            <a:pt x="9525" y="2543175"/>
                            <a:pt x="9525" y="2543175"/>
                            <a:pt x="0" y="2543175"/>
                          </a:cubicBezTo>
                          <a:cubicBezTo>
                            <a:pt x="0" y="2543175"/>
                            <a:pt x="0" y="25431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force tolerance during "Packaging"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consumption missions.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force tolerance during "Shipping"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consumption missions.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5717666</wp:posOffset>
            </wp:positionH>
            <wp:positionV relativeFrom="line">
              <wp:posOffset>-87400</wp:posOffset>
            </wp:positionV>
            <wp:extent cx="549656" cy="847725"/>
            <wp:effectExtent l="0" t="0" r="0" b="0"/>
            <wp:wrapNone/>
            <wp:docPr id="1029" name="Freeform 10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9656" cy="847725"/>
                    </a:xfrm>
                    <a:custGeom>
                      <a:rect l="l" t="t" r="r" b="b"/>
                      <a:pathLst>
                        <a:path w="549656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9656" y="0"/>
                          </a:cubicBezTo>
                          <a:cubicBezTo>
                            <a:pt x="549656" y="0"/>
                            <a:pt x="549656" y="0"/>
                            <a:pt x="549656" y="847725"/>
                          </a:cubicBezTo>
                          <a:cubicBezTo>
                            <a:pt x="549656" y="847725"/>
                            <a:pt x="549656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TO  </w:t>
      </w:r>
      <w:r>
        <w:drawing>
          <wp:anchor simplePos="0" relativeHeight="251658262" behindDoc="0" locked="0" layoutInCell="1" allowOverlap="1">
            <wp:simplePos x="0" y="0"/>
            <wp:positionH relativeFrom="page">
              <wp:posOffset>5712967</wp:posOffset>
            </wp:positionH>
            <wp:positionV relativeFrom="line">
              <wp:posOffset>-418870</wp:posOffset>
            </wp:positionV>
            <wp:extent cx="9525" cy="2543175"/>
            <wp:effectExtent l="0" t="0" r="0" b="0"/>
            <wp:wrapNone/>
            <wp:docPr id="1030" name="Freeform 10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543175"/>
                    </a:xfrm>
                    <a:custGeom>
                      <a:rect l="l" t="t" r="r" b="b"/>
                      <a:pathLst>
                        <a:path w="9525" h="25431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543175"/>
                          </a:cubicBezTo>
                          <a:cubicBezTo>
                            <a:pt x="9525" y="2543175"/>
                            <a:pt x="9525" y="2543175"/>
                            <a:pt x="0" y="2543175"/>
                          </a:cubicBezTo>
                          <a:cubicBezTo>
                            <a:pt x="0" y="2543175"/>
                            <a:pt x="0" y="25431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IDENTI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6267322</wp:posOffset>
            </wp:positionH>
            <wp:positionV relativeFrom="line">
              <wp:posOffset>-114070</wp:posOffset>
            </wp:positionV>
            <wp:extent cx="567945" cy="847725"/>
            <wp:effectExtent l="0" t="0" r="0" b="0"/>
            <wp:wrapNone/>
            <wp:docPr id="1031" name="Freeform 10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67945" cy="847725"/>
                    </a:xfrm>
                    <a:custGeom>
                      <a:rect l="l" t="t" r="r" b="b"/>
                      <a:pathLst>
                        <a:path w="567945" h="8477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67945" y="0"/>
                          </a:cubicBezTo>
                          <a:cubicBezTo>
                            <a:pt x="567945" y="0"/>
                            <a:pt x="567945" y="0"/>
                            <a:pt x="567945" y="847725"/>
                          </a:cubicBezTo>
                          <a:cubicBezTo>
                            <a:pt x="567945" y="847725"/>
                            <a:pt x="567945" y="847725"/>
                            <a:pt x="0" y="847725"/>
                          </a:cubicBezTo>
                          <a:cubicBezTo>
                            <a:pt x="0" y="847725"/>
                            <a:pt x="0" y="8477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4"/>
          <w:sz w:val="20"/>
          <w:szCs w:val="20"/>
          <w:lang w:val="en-GB" w:bidi="en-GB"/>
        </w:rPr>
        <w:t>CAN BE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MODIF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261" behindDoc="0" locked="0" layoutInCell="1" allowOverlap="1">
            <wp:simplePos x="0" y="0"/>
            <wp:positionH relativeFrom="page">
              <wp:posOffset>6262623</wp:posOffset>
            </wp:positionH>
            <wp:positionV relativeFrom="line">
              <wp:posOffset>-392200</wp:posOffset>
            </wp:positionV>
            <wp:extent cx="9525" cy="2543175"/>
            <wp:effectExtent l="0" t="0" r="0" b="0"/>
            <wp:wrapNone/>
            <wp:docPr id="1032" name="Freeform 10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2543175"/>
                    </a:xfrm>
                    <a:custGeom>
                      <a:rect l="l" t="t" r="r" b="b"/>
                      <a:pathLst>
                        <a:path w="9525" h="25431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2543175"/>
                          </a:cubicBezTo>
                          <a:cubicBezTo>
                            <a:pt x="9525" y="2543175"/>
                            <a:pt x="9525" y="2543175"/>
                            <a:pt x="0" y="2543175"/>
                          </a:cubicBezTo>
                          <a:cubicBezTo>
                            <a:pt x="0" y="2543175"/>
                            <a:pt x="0" y="254317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467" w:space="260"/>
            <w:col w:w="1332" w:space="284"/>
            <w:col w:w="4484" w:space="801"/>
            <w:col w:w="641" w:space="224"/>
            <w:col w:w="674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29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033" name="Freeform 10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4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00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034" name="Freeform 10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FORMULAS 5000-6000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035" name="Freeform 10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FORMULAS 5000-6000" w:id="10"/>
      <w:bookmarkEnd w:id="10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10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FORMULAS 5000-6000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1069848" cy="542925"/>
            <wp:effectExtent l="0" t="0" r="0" b="0"/>
            <wp:wrapNone/>
            <wp:docPr id="1036" name="Freeform 10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9848" cy="542925"/>
                    </a:xfrm>
                    <a:custGeom>
                      <a:rect l="l" t="t" r="r" b="b"/>
                      <a:pathLst>
                        <a:path w="1069848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69848" y="0"/>
                          </a:cubicBezTo>
                          <a:cubicBezTo>
                            <a:pt x="1069848" y="0"/>
                            <a:pt x="1069848" y="0"/>
                            <a:pt x="1069848" y="542925"/>
                          </a:cubicBezTo>
                          <a:cubicBezTo>
                            <a:pt x="1069848" y="542925"/>
                            <a:pt x="1069848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37" name="Freeform 10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38" name="Freeform 10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31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-1230654</wp:posOffset>
            </wp:positionV>
            <wp:extent cx="6120004" cy="6372224"/>
            <wp:effectExtent l="0" t="0" r="0" b="0"/>
            <wp:wrapNone/>
            <wp:docPr id="1039" name="Freeform 10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6372224"/>
                    </a:xfrm>
                    <a:custGeom>
                      <a:rect l="l" t="t" r="r" b="b"/>
                      <a:pathLst>
                        <a:path w="6120004" h="637222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6372224"/>
                          </a:cubicBezTo>
                          <a:cubicBezTo>
                            <a:pt x="6120004" y="6372224"/>
                            <a:pt x="6120004" y="6372224"/>
                            <a:pt x="0" y="637222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6362699"/>
                          </a:cubicBezTo>
                          <a:cubicBezTo>
                            <a:pt x="6110479" y="6362699"/>
                            <a:pt x="6110479" y="6362699"/>
                            <a:pt x="9525" y="636269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40" name="Freeform 10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41" name="Freeform 10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2" name="Freeform 10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3" name="Freeform 10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4" name="Freeform 10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045" name="Freeform 10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6" name="Freeform 10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7" name="Freeform 10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48" name="Freeform 10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5011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00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049" name="Freeform 10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46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1794636</wp:posOffset>
            </wp:positionH>
            <wp:positionV relativeFrom="line">
              <wp:posOffset>-140105</wp:posOffset>
            </wp:positionV>
            <wp:extent cx="1125856" cy="542925"/>
            <wp:effectExtent l="0" t="0" r="0" b="0"/>
            <wp:wrapNone/>
            <wp:docPr id="1050" name="Freeform 10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25856" cy="542925"/>
                    </a:xfrm>
                    <a:custGeom>
                      <a:rect l="l" t="t" r="r" b="b"/>
                      <a:pathLst>
                        <a:path w="1125856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125856" y="0"/>
                          </a:cubicBezTo>
                          <a:cubicBezTo>
                            <a:pt x="1125856" y="0"/>
                            <a:pt x="1125856" y="0"/>
                            <a:pt x="1125856" y="542925"/>
                          </a:cubicBezTo>
                          <a:cubicBezTo>
                            <a:pt x="1125856" y="542925"/>
                            <a:pt x="1125856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1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ACCESS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9" w:firstLine="0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1789810</wp:posOffset>
            </wp:positionH>
            <wp:positionV relativeFrom="line">
              <wp:posOffset>-1199920</wp:posOffset>
            </wp:positionV>
            <wp:extent cx="9525" cy="6362700"/>
            <wp:effectExtent l="0" t="0" r="0" b="0"/>
            <wp:wrapNone/>
            <wp:docPr id="1051" name="Freeform 10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362700"/>
                    </a:xfrm>
                    <a:custGeom>
                      <a:rect l="l" t="t" r="r" b="b"/>
                      <a:pathLst>
                        <a:path w="9525" h="636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362700"/>
                          </a:cubicBezTo>
                          <a:cubicBezTo>
                            <a:pt x="9525" y="6362700"/>
                            <a:pt x="9525" y="6362700"/>
                            <a:pt x="0" y="6362700"/>
                          </a:cubicBezTo>
                          <a:cubicBezTo>
                            <a:pt x="0" y="6362700"/>
                            <a:pt x="0" y="636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CREATE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0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DUPLICATE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A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9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VALIDATE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29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PRINT 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APPROVE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END OF 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CREATE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 FORMULA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402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2215619</wp:posOffset>
            </wp:positionV>
            <wp:extent cx="5414138" cy="288035"/>
            <wp:effectExtent l="0" t="0" r="0" b="0"/>
            <wp:wrapNone/>
            <wp:docPr id="1052" name="Freeform 10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2920492</wp:posOffset>
            </wp:positionH>
            <wp:positionV relativeFrom="line">
              <wp:posOffset>-140105</wp:posOffset>
            </wp:positionV>
            <wp:extent cx="1995550" cy="542925"/>
            <wp:effectExtent l="0" t="0" r="0" b="0"/>
            <wp:wrapNone/>
            <wp:docPr id="1053" name="Freeform 10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95550" cy="542925"/>
                    </a:xfrm>
                    <a:custGeom>
                      <a:rect l="l" t="t" r="r" b="b"/>
                      <a:pathLst>
                        <a:path w="1995550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995550" y="0"/>
                          </a:cubicBezTo>
                          <a:cubicBezTo>
                            <a:pt x="1995550" y="0"/>
                            <a:pt x="1995550" y="0"/>
                            <a:pt x="1995550" y="542925"/>
                          </a:cubicBezTo>
                          <a:cubicBezTo>
                            <a:pt x="1995550" y="542925"/>
                            <a:pt x="1995550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activating the Formulas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2915666</wp:posOffset>
            </wp:positionH>
            <wp:positionV relativeFrom="line">
              <wp:posOffset>-1225955</wp:posOffset>
            </wp:positionV>
            <wp:extent cx="9525" cy="6362700"/>
            <wp:effectExtent l="0" t="0" r="0" b="0"/>
            <wp:wrapNone/>
            <wp:docPr id="1054" name="Freeform 10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362700"/>
                    </a:xfrm>
                    <a:custGeom>
                      <a:rect l="l" t="t" r="r" b="b"/>
                      <a:pathLst>
                        <a:path w="9525" h="636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362700"/>
                          </a:cubicBezTo>
                          <a:cubicBezTo>
                            <a:pt x="9525" y="6362700"/>
                            <a:pt x="9525" y="6362700"/>
                            <a:pt x="0" y="6362700"/>
                          </a:cubicBezTo>
                          <a:cubicBezTo>
                            <a:pt x="0" y="6362700"/>
                            <a:pt x="0" y="636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duplicating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validating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printing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approving formulas.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changing the status of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formula into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End of input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6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a WO from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formula.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modifying quantity which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was started while a WO is created.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4916042</wp:posOffset>
            </wp:positionH>
            <wp:positionV relativeFrom="line">
              <wp:posOffset>78970</wp:posOffset>
            </wp:positionV>
            <wp:extent cx="945135" cy="542925"/>
            <wp:effectExtent l="0" t="0" r="0" b="0"/>
            <wp:wrapNone/>
            <wp:docPr id="1055" name="Freeform 10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45135" cy="542925"/>
                    </a:xfrm>
                    <a:custGeom>
                      <a:rect l="l" t="t" r="r" b="b"/>
                      <a:pathLst>
                        <a:path w="945135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45135" y="0"/>
                          </a:cubicBezTo>
                          <a:cubicBezTo>
                            <a:pt x="945135" y="0"/>
                            <a:pt x="945135" y="0"/>
                            <a:pt x="945135" y="542925"/>
                          </a:cubicBezTo>
                          <a:cubicBezTo>
                            <a:pt x="945135" y="542925"/>
                            <a:pt x="945135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4911216</wp:posOffset>
            </wp:positionH>
            <wp:positionV relativeFrom="line">
              <wp:posOffset>-1225955</wp:posOffset>
            </wp:positionV>
            <wp:extent cx="9525" cy="6362700"/>
            <wp:effectExtent l="0" t="0" r="0" b="0"/>
            <wp:wrapNone/>
            <wp:docPr id="1056" name="Freeform 10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362700"/>
                    </a:xfrm>
                    <a:custGeom>
                      <a:rect l="l" t="t" r="r" b="b"/>
                      <a:pathLst>
                        <a:path w="9525" h="636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362700"/>
                          </a:cubicBezTo>
                          <a:cubicBezTo>
                            <a:pt x="9525" y="6362700"/>
                            <a:pt x="9525" y="6362700"/>
                            <a:pt x="0" y="6362700"/>
                          </a:cubicBezTo>
                          <a:cubicBezTo>
                            <a:pt x="0" y="6362700"/>
                            <a:pt x="0" y="636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206" w:right="496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5861177</wp:posOffset>
            </wp:positionH>
            <wp:positionV relativeFrom="line">
              <wp:posOffset>78970</wp:posOffset>
            </wp:positionV>
            <wp:extent cx="974090" cy="542925"/>
            <wp:effectExtent l="0" t="0" r="0" b="0"/>
            <wp:wrapNone/>
            <wp:docPr id="1057" name="Freeform 10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74090" cy="542925"/>
                    </a:xfrm>
                    <a:custGeom>
                      <a:rect l="l" t="t" r="r" b="b"/>
                      <a:pathLst>
                        <a:path w="974090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74090" y="0"/>
                          </a:cubicBezTo>
                          <a:cubicBezTo>
                            <a:pt x="974090" y="0"/>
                            <a:pt x="974090" y="0"/>
                            <a:pt x="974090" y="542925"/>
                          </a:cubicBezTo>
                          <a:cubicBezTo>
                            <a:pt x="974090" y="542925"/>
                            <a:pt x="974090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5856351</wp:posOffset>
            </wp:positionH>
            <wp:positionV relativeFrom="line">
              <wp:posOffset>-1225955</wp:posOffset>
            </wp:positionV>
            <wp:extent cx="9525" cy="6362700"/>
            <wp:effectExtent l="0" t="0" r="0" b="0"/>
            <wp:wrapNone/>
            <wp:docPr id="1058" name="Freeform 10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362700"/>
                    </a:xfrm>
                    <a:custGeom>
                      <a:rect l="l" t="t" r="r" b="b"/>
                      <a:pathLst>
                        <a:path w="9525" h="636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362700"/>
                          </a:cubicBezTo>
                          <a:cubicBezTo>
                            <a:pt x="9525" y="6362700"/>
                            <a:pt x="9525" y="6362700"/>
                            <a:pt x="0" y="6362700"/>
                          </a:cubicBezTo>
                          <a:cubicBezTo>
                            <a:pt x="0" y="6362700"/>
                            <a:pt x="0" y="636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06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736" w:space="716"/>
            <w:col w:w="1534" w:space="238"/>
            <w:col w:w="2870" w:space="271"/>
            <w:col w:w="850" w:space="411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7835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ACCESS MANAGEMENT 7000-8000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059" name="Freeform 10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ACCESS MANAGEMENT 7000-8000" w:id="11"/>
      <w:bookmarkEnd w:id="11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11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ACCESS MANAGEMENT 7000-8000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827533" cy="542925"/>
            <wp:effectExtent l="0" t="0" r="0" b="0"/>
            <wp:wrapNone/>
            <wp:docPr id="1060" name="Freeform 10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27533" cy="542925"/>
                    </a:xfrm>
                    <a:custGeom>
                      <a:rect l="l" t="t" r="r" b="b"/>
                      <a:pathLst>
                        <a:path w="82753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27533" y="0"/>
                          </a:cubicBezTo>
                          <a:cubicBezTo>
                            <a:pt x="827533" y="0"/>
                            <a:pt x="827533" y="0"/>
                            <a:pt x="827533" y="542925"/>
                          </a:cubicBezTo>
                          <a:cubicBezTo>
                            <a:pt x="827533" y="542925"/>
                            <a:pt x="82753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61" name="Freeform 10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9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-781812</wp:posOffset>
            </wp:positionV>
            <wp:extent cx="6120004" cy="4114799"/>
            <wp:effectExtent l="0" t="0" r="0" b="0"/>
            <wp:wrapNone/>
            <wp:docPr id="1062" name="Freeform 10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4114799"/>
                    </a:xfrm>
                    <a:custGeom>
                      <a:rect l="l" t="t" r="r" b="b"/>
                      <a:pathLst>
                        <a:path w="6120004" h="411479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4114799"/>
                          </a:cubicBezTo>
                          <a:cubicBezTo>
                            <a:pt x="6120004" y="4114799"/>
                            <a:pt x="6120004" y="4114799"/>
                            <a:pt x="0" y="411479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4105274"/>
                          </a:cubicBezTo>
                          <a:cubicBezTo>
                            <a:pt x="6110479" y="4105274"/>
                            <a:pt x="6110479" y="4105274"/>
                            <a:pt x="9525" y="410527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63" name="Freeform 10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64" name="Freeform 10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1065" name="Freeform 10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066" name="Freeform 10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067" name="Freeform 10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7016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24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1552321</wp:posOffset>
            </wp:positionH>
            <wp:positionV relativeFrom="line">
              <wp:posOffset>52300</wp:posOffset>
            </wp:positionV>
            <wp:extent cx="1067943" cy="542925"/>
            <wp:effectExtent l="0" t="0" r="0" b="0"/>
            <wp:wrapNone/>
            <wp:docPr id="1068" name="Freeform 10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7943" cy="542925"/>
                    </a:xfrm>
                    <a:custGeom>
                      <a:rect l="l" t="t" r="r" b="b"/>
                      <a:pathLst>
                        <a:path w="106794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67943" y="0"/>
                          </a:cubicBezTo>
                          <a:cubicBezTo>
                            <a:pt x="1067943" y="0"/>
                            <a:pt x="1067943" y="0"/>
                            <a:pt x="1067943" y="542925"/>
                          </a:cubicBezTo>
                          <a:cubicBezTo>
                            <a:pt x="1067943" y="542925"/>
                            <a:pt x="106794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FUNCTIONS  </w:t>
      </w:r>
      <w:r>
        <w:drawing>
          <wp:anchor simplePos="0" relativeHeight="251658288" behindDoc="0" locked="0" layoutInCell="1" allowOverlap="1">
            <wp:simplePos x="0" y="0"/>
            <wp:positionH relativeFrom="page">
              <wp:posOffset>1547622</wp:posOffset>
            </wp:positionH>
            <wp:positionV relativeFrom="line">
              <wp:posOffset>-809395</wp:posOffset>
            </wp:positionV>
            <wp:extent cx="9525" cy="4105274"/>
            <wp:effectExtent l="0" t="0" r="0" b="0"/>
            <wp:wrapNone/>
            <wp:docPr id="1069" name="Freeform 10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105274"/>
                    </a:xfrm>
                    <a:custGeom>
                      <a:rect l="l" t="t" r="r" b="b"/>
                      <a:pathLst>
                        <a:path w="9525" h="41052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105274"/>
                          </a:cubicBezTo>
                          <a:cubicBezTo>
                            <a:pt x="9525" y="4105274"/>
                            <a:pt x="9525" y="4105274"/>
                            <a:pt x="0" y="4105274"/>
                          </a:cubicBezTo>
                          <a:cubicBezTo>
                            <a:pt x="0" y="4105274"/>
                            <a:pt x="0" y="41052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GROUPS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USERS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MODIFY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ELECTRONIC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SIGNATURES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USER-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GROUP LINKS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USERS LIST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2620264</wp:posOffset>
            </wp:positionH>
            <wp:positionV relativeFrom="line">
              <wp:posOffset>-140105</wp:posOffset>
            </wp:positionV>
            <wp:extent cx="2717419" cy="542925"/>
            <wp:effectExtent l="0" t="0" r="0" b="0"/>
            <wp:wrapNone/>
            <wp:docPr id="1070" name="Freeform 10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717419" cy="542925"/>
                    </a:xfrm>
                    <a:custGeom>
                      <a:rect l="l" t="t" r="r" b="b"/>
                      <a:pathLst>
                        <a:path w="2717419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717419" y="0"/>
                          </a:cubicBezTo>
                          <a:cubicBezTo>
                            <a:pt x="2717419" y="0"/>
                            <a:pt x="2717419" y="0"/>
                            <a:pt x="2717419" y="542925"/>
                          </a:cubicBezTo>
                          <a:cubicBezTo>
                            <a:pt x="2717419" y="542925"/>
                            <a:pt x="2717419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management of functions.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2615438</wp:posOffset>
            </wp:positionH>
            <wp:positionV relativeFrom="paragraph">
              <wp:posOffset>-777113</wp:posOffset>
            </wp:positionV>
            <wp:extent cx="9525" cy="4105274"/>
            <wp:effectExtent l="0" t="0" r="0" b="0"/>
            <wp:wrapNone/>
            <wp:docPr id="1071" name="Freeform 10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105274"/>
                    </a:xfrm>
                    <a:custGeom>
                      <a:rect l="l" t="t" r="r" b="b"/>
                      <a:pathLst>
                        <a:path w="9525" h="41052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105274"/>
                          </a:cubicBezTo>
                          <a:cubicBezTo>
                            <a:pt x="9525" y="4105274"/>
                            <a:pt x="9525" y="4105274"/>
                            <a:pt x="0" y="4105274"/>
                          </a:cubicBezTo>
                          <a:cubicBezTo>
                            <a:pt x="0" y="4105274"/>
                            <a:pt x="0" y="41052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group management.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adding, copying, and modifying user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accounts – Allows the user to assign groups and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reinitialise the password.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electronic signatures.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8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user-group links from user or group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modification screen.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Access to the list of users.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5337683</wp:posOffset>
            </wp:positionH>
            <wp:positionV relativeFrom="line">
              <wp:posOffset>78970</wp:posOffset>
            </wp:positionV>
            <wp:extent cx="737107" cy="542925"/>
            <wp:effectExtent l="0" t="0" r="0" b="0"/>
            <wp:wrapNone/>
            <wp:docPr id="1072" name="Freeform 10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37107" cy="542925"/>
                    </a:xfrm>
                    <a:custGeom>
                      <a:rect l="l" t="t" r="r" b="b"/>
                      <a:pathLst>
                        <a:path w="73710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37107" y="0"/>
                          </a:cubicBezTo>
                          <a:cubicBezTo>
                            <a:pt x="737107" y="0"/>
                            <a:pt x="737107" y="0"/>
                            <a:pt x="737107" y="542925"/>
                          </a:cubicBezTo>
                          <a:cubicBezTo>
                            <a:pt x="737107" y="542925"/>
                            <a:pt x="73710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5332857</wp:posOffset>
            </wp:positionH>
            <wp:positionV relativeFrom="paragraph">
              <wp:posOffset>-777113</wp:posOffset>
            </wp:positionV>
            <wp:extent cx="9525" cy="4105274"/>
            <wp:effectExtent l="0" t="0" r="0" b="0"/>
            <wp:wrapNone/>
            <wp:docPr id="1073" name="Freeform 10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105274"/>
                    </a:xfrm>
                    <a:custGeom>
                      <a:rect l="l" t="t" r="r" b="b"/>
                      <a:pathLst>
                        <a:path w="9525" h="41052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105274"/>
                          </a:cubicBezTo>
                          <a:cubicBezTo>
                            <a:pt x="9525" y="4105274"/>
                            <a:pt x="9525" y="4105274"/>
                            <a:pt x="0" y="4105274"/>
                          </a:cubicBezTo>
                          <a:cubicBezTo>
                            <a:pt x="0" y="4105274"/>
                            <a:pt x="0" y="41052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6074790</wp:posOffset>
            </wp:positionH>
            <wp:positionV relativeFrom="line">
              <wp:posOffset>78970</wp:posOffset>
            </wp:positionV>
            <wp:extent cx="760477" cy="542925"/>
            <wp:effectExtent l="0" t="0" r="0" b="0"/>
            <wp:wrapNone/>
            <wp:docPr id="1074" name="Freeform 10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60477" cy="542925"/>
                    </a:xfrm>
                    <a:custGeom>
                      <a:rect l="l" t="t" r="r" b="b"/>
                      <a:pathLst>
                        <a:path w="76047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60477" y="0"/>
                          </a:cubicBezTo>
                          <a:cubicBezTo>
                            <a:pt x="760477" y="0"/>
                            <a:pt x="760477" y="0"/>
                            <a:pt x="760477" y="542925"/>
                          </a:cubicBezTo>
                          <a:cubicBezTo>
                            <a:pt x="760477" y="542925"/>
                            <a:pt x="76047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6070091</wp:posOffset>
            </wp:positionH>
            <wp:positionV relativeFrom="paragraph">
              <wp:posOffset>-777113</wp:posOffset>
            </wp:positionV>
            <wp:extent cx="9525" cy="4105274"/>
            <wp:effectExtent l="0" t="0" r="0" b="0"/>
            <wp:wrapNone/>
            <wp:docPr id="1075" name="Freeform 10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4105274"/>
                    </a:xfrm>
                    <a:custGeom>
                      <a:rect l="l" t="t" r="r" b="b"/>
                      <a:pathLst>
                        <a:path w="9525" h="41052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4105274"/>
                          </a:cubicBezTo>
                          <a:cubicBezTo>
                            <a:pt x="9525" y="4105274"/>
                            <a:pt x="9525" y="4105274"/>
                            <a:pt x="0" y="4105274"/>
                          </a:cubicBezTo>
                          <a:cubicBezTo>
                            <a:pt x="0" y="4105274"/>
                            <a:pt x="0" y="41052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736" w:space="335"/>
            <w:col w:w="1248" w:space="433"/>
            <w:col w:w="4006" w:space="272"/>
            <w:col w:w="850" w:space="310"/>
            <w:col w:w="917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41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076" name="Freeform 10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43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077" name="Freeform 10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47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XSI 8000-9000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078" name="Freeform 10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XSI 8000-9000" w:id="12"/>
      <w:bookmarkEnd w:id="12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12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XSI 8000-9000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1065150" cy="542925"/>
            <wp:effectExtent l="0" t="0" r="0" b="0"/>
            <wp:wrapNone/>
            <wp:docPr id="1079" name="Freeform 10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5150" cy="542925"/>
                    </a:xfrm>
                    <a:custGeom>
                      <a:rect l="l" t="t" r="r" b="b"/>
                      <a:pathLst>
                        <a:path w="1065150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65150" y="0"/>
                          </a:cubicBezTo>
                          <a:cubicBezTo>
                            <a:pt x="1065150" y="0"/>
                            <a:pt x="1065150" y="0"/>
                            <a:pt x="1065150" y="542925"/>
                          </a:cubicBezTo>
                          <a:cubicBezTo>
                            <a:pt x="1065150" y="542925"/>
                            <a:pt x="1065150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80" name="Freeform 10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-687729</wp:posOffset>
            </wp:positionV>
            <wp:extent cx="6120004" cy="3114674"/>
            <wp:effectExtent l="0" t="0" r="0" b="0"/>
            <wp:wrapNone/>
            <wp:docPr id="1081" name="Freeform 10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3114674"/>
                    </a:xfrm>
                    <a:custGeom>
                      <a:rect l="l" t="t" r="r" b="b"/>
                      <a:pathLst>
                        <a:path w="6120004" h="31146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3114674"/>
                          </a:cubicBezTo>
                          <a:cubicBezTo>
                            <a:pt x="6120004" y="3114674"/>
                            <a:pt x="6120004" y="3114674"/>
                            <a:pt x="0" y="311467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3105149"/>
                          </a:cubicBezTo>
                          <a:cubicBezTo>
                            <a:pt x="6110479" y="3105149"/>
                            <a:pt x="6110479" y="3105149"/>
                            <a:pt x="9525" y="310514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8100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82" name="Freeform 10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8101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83" name="Freeform 10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8102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084" name="Freeform 10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8103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85" name="Freeform 10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8104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086" name="Freeform 10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48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1789938</wp:posOffset>
            </wp:positionH>
            <wp:positionV relativeFrom="line">
              <wp:posOffset>-140105</wp:posOffset>
            </wp:positionV>
            <wp:extent cx="1523746" cy="542925"/>
            <wp:effectExtent l="0" t="0" r="0" b="0"/>
            <wp:wrapNone/>
            <wp:docPr id="1087" name="Freeform 10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23746" cy="542925"/>
                    </a:xfrm>
                    <a:custGeom>
                      <a:rect l="l" t="t" r="r" b="b"/>
                      <a:pathLst>
                        <a:path w="1523746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523746" y="0"/>
                          </a:cubicBezTo>
                          <a:cubicBezTo>
                            <a:pt x="1523746" y="0"/>
                            <a:pt x="1523746" y="0"/>
                            <a:pt x="1523746" y="542925"/>
                          </a:cubicBezTo>
                          <a:cubicBezTo>
                            <a:pt x="1523746" y="542925"/>
                            <a:pt x="1523746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68" w:firstLine="0"/>
        <w:jc w:val="both"/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1785239</wp:posOffset>
            </wp:positionH>
            <wp:positionV relativeFrom="line">
              <wp:posOffset>-656995</wp:posOffset>
            </wp:positionV>
            <wp:extent cx="9525" cy="3105149"/>
            <wp:effectExtent l="0" t="0" r="0" b="0"/>
            <wp:wrapNone/>
            <wp:docPr id="1088" name="Freeform 10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105149"/>
                    </a:xfrm>
                    <a:custGeom>
                      <a:rect l="l" t="t" r="r" b="b"/>
                      <a:pathLst>
                        <a:path w="9525" h="31051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105149"/>
                          </a:cubicBezTo>
                          <a:cubicBezTo>
                            <a:pt x="9525" y="3105149"/>
                            <a:pt x="9525" y="3105149"/>
                            <a:pt x="0" y="3105149"/>
                          </a:cubicBezTo>
                          <a:cubicBezTo>
                            <a:pt x="0" y="3105149"/>
                            <a:pt x="0" y="31051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CHANGE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CORRECTION XSI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CHANGE STATUS CANCEL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XSI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4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TRANSFER LAUNCHING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XSI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DATA MODIFICATION XSI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327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5572864</wp:posOffset>
            </wp:positionV>
            <wp:extent cx="5414138" cy="288035"/>
            <wp:effectExtent l="0" t="0" r="0" b="0"/>
            <wp:wrapNone/>
            <wp:docPr id="1089" name="Freeform 10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XSI CONFIGURATION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3313684</wp:posOffset>
            </wp:positionH>
            <wp:positionV relativeFrom="line">
              <wp:posOffset>-140105</wp:posOffset>
            </wp:positionV>
            <wp:extent cx="1610487" cy="542925"/>
            <wp:effectExtent l="0" t="0" r="0" b="0"/>
            <wp:wrapNone/>
            <wp:docPr id="1090" name="Freeform 10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610487" cy="542925"/>
                    </a:xfrm>
                    <a:custGeom>
                      <a:rect l="l" t="t" r="r" b="b"/>
                      <a:pathLst>
                        <a:path w="161048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610487" y="0"/>
                          </a:cubicBezTo>
                          <a:cubicBezTo>
                            <a:pt x="1610487" y="0"/>
                            <a:pt x="1610487" y="0"/>
                            <a:pt x="1610487" y="542925"/>
                          </a:cubicBezTo>
                          <a:cubicBezTo>
                            <a:pt x="1610487" y="542925"/>
                            <a:pt x="161048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31" w:firstLine="0"/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3308984</wp:posOffset>
            </wp:positionH>
            <wp:positionV relativeFrom="line">
              <wp:posOffset>-656995</wp:posOffset>
            </wp:positionV>
            <wp:extent cx="9525" cy="3105149"/>
            <wp:effectExtent l="0" t="0" r="0" b="0"/>
            <wp:wrapNone/>
            <wp:docPr id="1091" name="Freeform 10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105149"/>
                    </a:xfrm>
                    <a:custGeom>
                      <a:rect l="l" t="t" r="r" b="b"/>
                      <a:pathLst>
                        <a:path w="9525" h="31051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105149"/>
                          </a:cubicBezTo>
                          <a:cubicBezTo>
                            <a:pt x="9525" y="3105149"/>
                            <a:pt x="9525" y="3105149"/>
                            <a:pt x="0" y="3105149"/>
                          </a:cubicBezTo>
                          <a:cubicBezTo>
                            <a:pt x="0" y="3105149"/>
                            <a:pt x="0" y="31051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Allows starting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transfer again.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data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transfer.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starting data flow.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data.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setting up XSI (e.g.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database connection).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4924171</wp:posOffset>
            </wp:positionH>
            <wp:positionV relativeFrom="line">
              <wp:posOffset>78970</wp:posOffset>
            </wp:positionV>
            <wp:extent cx="941069" cy="542925"/>
            <wp:effectExtent l="0" t="0" r="0" b="0"/>
            <wp:wrapNone/>
            <wp:docPr id="1092" name="Freeform 10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41069" cy="542925"/>
                    </a:xfrm>
                    <a:custGeom>
                      <a:rect l="l" t="t" r="r" b="b"/>
                      <a:pathLst>
                        <a:path w="941069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41069" y="0"/>
                          </a:cubicBezTo>
                          <a:cubicBezTo>
                            <a:pt x="941069" y="0"/>
                            <a:pt x="941069" y="0"/>
                            <a:pt x="941069" y="542925"/>
                          </a:cubicBezTo>
                          <a:cubicBezTo>
                            <a:pt x="941069" y="542925"/>
                            <a:pt x="941069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4919345</wp:posOffset>
            </wp:positionH>
            <wp:positionV relativeFrom="line">
              <wp:posOffset>-683030</wp:posOffset>
            </wp:positionV>
            <wp:extent cx="9525" cy="3105149"/>
            <wp:effectExtent l="0" t="0" r="0" b="0"/>
            <wp:wrapNone/>
            <wp:docPr id="1093" name="Freeform 10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105149"/>
                    </a:xfrm>
                    <a:custGeom>
                      <a:rect l="l" t="t" r="r" b="b"/>
                      <a:pathLst>
                        <a:path w="9525" h="31051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105149"/>
                          </a:cubicBezTo>
                          <a:cubicBezTo>
                            <a:pt x="9525" y="3105149"/>
                            <a:pt x="9525" y="3105149"/>
                            <a:pt x="0" y="3105149"/>
                          </a:cubicBezTo>
                          <a:cubicBezTo>
                            <a:pt x="0" y="3105149"/>
                            <a:pt x="0" y="31051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213" w:right="49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5865240</wp:posOffset>
            </wp:positionH>
            <wp:positionV relativeFrom="line">
              <wp:posOffset>78970</wp:posOffset>
            </wp:positionV>
            <wp:extent cx="970027" cy="542925"/>
            <wp:effectExtent l="0" t="0" r="0" b="0"/>
            <wp:wrapNone/>
            <wp:docPr id="1094" name="Freeform 10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70027" cy="542925"/>
                    </a:xfrm>
                    <a:custGeom>
                      <a:rect l="l" t="t" r="r" b="b"/>
                      <a:pathLst>
                        <a:path w="97002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70027" y="0"/>
                          </a:cubicBezTo>
                          <a:cubicBezTo>
                            <a:pt x="970027" y="0"/>
                            <a:pt x="970027" y="0"/>
                            <a:pt x="970027" y="542925"/>
                          </a:cubicBezTo>
                          <a:cubicBezTo>
                            <a:pt x="970027" y="542925"/>
                            <a:pt x="97002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13" w:right="0" w:firstLine="0"/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5860415</wp:posOffset>
            </wp:positionH>
            <wp:positionV relativeFrom="line">
              <wp:posOffset>-683030</wp:posOffset>
            </wp:positionV>
            <wp:extent cx="9525" cy="3105149"/>
            <wp:effectExtent l="0" t="0" r="0" b="0"/>
            <wp:wrapNone/>
            <wp:docPr id="1095" name="Freeform 10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105149"/>
                    </a:xfrm>
                    <a:custGeom>
                      <a:rect l="l" t="t" r="r" b="b"/>
                      <a:pathLst>
                        <a:path w="9525" h="31051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105149"/>
                          </a:cubicBezTo>
                          <a:cubicBezTo>
                            <a:pt x="9525" y="3105149"/>
                            <a:pt x="9525" y="3105149"/>
                            <a:pt x="0" y="3105149"/>
                          </a:cubicBezTo>
                          <a:cubicBezTo>
                            <a:pt x="0" y="3105149"/>
                            <a:pt x="0" y="31051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21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736" w:space="709"/>
            <w:col w:w="2166" w:space="233"/>
            <w:col w:w="2165" w:space="370"/>
            <w:col w:w="850" w:space="39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8547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WO MANAGEMENT 9000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096" name="Freeform 10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WO MANAGEMENT 9000" w:id="13"/>
      <w:bookmarkEnd w:id="13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13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WO MANAGEMENT 9000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6314" cy="695325"/>
            <wp:effectExtent l="0" t="0" r="0" b="0"/>
            <wp:wrapNone/>
            <wp:docPr id="1097" name="Freeform 10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6314" cy="695325"/>
                    </a:xfrm>
                    <a:custGeom>
                      <a:rect l="l" t="t" r="r" b="b"/>
                      <a:pathLst>
                        <a:path w="7263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6314" y="0"/>
                          </a:cubicBezTo>
                          <a:cubicBezTo>
                            <a:pt x="726314" y="0"/>
                            <a:pt x="726314" y="0"/>
                            <a:pt x="726314" y="695325"/>
                          </a:cubicBezTo>
                          <a:cubicBezTo>
                            <a:pt x="726314" y="695325"/>
                            <a:pt x="7263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98" name="Freeform 10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099" name="Freeform 10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-1324737</wp:posOffset>
            </wp:positionV>
            <wp:extent cx="6120004" cy="7305674"/>
            <wp:effectExtent l="0" t="0" r="0" b="0"/>
            <wp:wrapNone/>
            <wp:docPr id="1100" name="Freeform 1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305674"/>
                    </a:xfrm>
                    <a:custGeom>
                      <a:rect l="l" t="t" r="r" b="b"/>
                      <a:pathLst>
                        <a:path w="6120004" h="73056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305674"/>
                          </a:cubicBezTo>
                          <a:cubicBezTo>
                            <a:pt x="6120004" y="7305674"/>
                            <a:pt x="6120004" y="7305674"/>
                            <a:pt x="0" y="730567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296149"/>
                          </a:cubicBezTo>
                          <a:cubicBezTo>
                            <a:pt x="6110479" y="7296149"/>
                            <a:pt x="6110479" y="7296149"/>
                            <a:pt x="9525" y="729614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01" name="Freeform 1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02" name="Freeform 1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03" name="Freeform 11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04" name="Freeform 1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105" name="Freeform 1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106" name="Freeform 11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107" name="Freeform 11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08" name="Freeform 11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109" name="Freeform 1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10" name="Freeform 11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11" name="Freeform 1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9016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1451102</wp:posOffset>
            </wp:positionH>
            <wp:positionV relativeFrom="line">
              <wp:posOffset>-140105</wp:posOffset>
            </wp:positionV>
            <wp:extent cx="1428368" cy="695325"/>
            <wp:effectExtent l="0" t="0" r="0" b="0"/>
            <wp:wrapNone/>
            <wp:docPr id="1112" name="Freeform 11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28368" cy="695325"/>
                    </a:xfrm>
                    <a:custGeom>
                      <a:rect l="l" t="t" r="r" b="b"/>
                      <a:pathLst>
                        <a:path w="1428368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28368" y="0"/>
                          </a:cubicBezTo>
                          <a:cubicBezTo>
                            <a:pt x="1428368" y="0"/>
                            <a:pt x="1428368" y="0"/>
                            <a:pt x="1428368" y="695325"/>
                          </a:cubicBezTo>
                          <a:cubicBezTo>
                            <a:pt x="1428368" y="695325"/>
                            <a:pt x="1428368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CANCEL A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CLOSE A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1446402</wp:posOffset>
            </wp:positionH>
            <wp:positionV relativeFrom="paragraph">
              <wp:posOffset>-1320038</wp:posOffset>
            </wp:positionV>
            <wp:extent cx="9525" cy="7296150"/>
            <wp:effectExtent l="0" t="0" r="0" b="0"/>
            <wp:wrapNone/>
            <wp:docPr id="1113" name="Freeform 11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96150"/>
                    </a:xfrm>
                    <a:custGeom>
                      <a:rect l="l" t="t" r="r" b="b"/>
                      <a:pathLst>
                        <a:path w="9525" h="72961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96150"/>
                          </a:cubicBezTo>
                          <a:cubicBezTo>
                            <a:pt x="9525" y="7296150"/>
                            <a:pt x="9525" y="7296150"/>
                            <a:pt x="0" y="7296150"/>
                          </a:cubicBezTo>
                          <a:cubicBezTo>
                            <a:pt x="0" y="7296150"/>
                            <a:pt x="0" y="72961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END OF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LINK WORKSTATIONS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TO WORK CENTERS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TO WO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CURRENT LOCATION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WO OTHER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WO ALL WC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LAUNCH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UNLAUNCH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DECLARATIONS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CONCORDANCE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RECTIFY A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MODIFY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2879470</wp:posOffset>
            </wp:positionH>
            <wp:positionV relativeFrom="line">
              <wp:posOffset>-140105</wp:posOffset>
            </wp:positionV>
            <wp:extent cx="2634362" cy="695325"/>
            <wp:effectExtent l="0" t="0" r="0" b="0"/>
            <wp:wrapNone/>
            <wp:docPr id="1114" name="Freeform 11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34362" cy="695325"/>
                    </a:xfrm>
                    <a:custGeom>
                      <a:rect l="l" t="t" r="r" b="b"/>
                      <a:pathLst>
                        <a:path w="263436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634362" y="0"/>
                          </a:cubicBezTo>
                          <a:cubicBezTo>
                            <a:pt x="2634362" y="0"/>
                            <a:pt x="2634362" y="0"/>
                            <a:pt x="2634362" y="695325"/>
                          </a:cubicBezTo>
                          <a:cubicBezTo>
                            <a:pt x="2634362" y="695325"/>
                            <a:pt x="263436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cancelling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closing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2874645</wp:posOffset>
            </wp:positionH>
            <wp:positionV relativeFrom="paragraph">
              <wp:posOffset>-1320038</wp:posOffset>
            </wp:positionV>
            <wp:extent cx="9525" cy="7296150"/>
            <wp:effectExtent l="0" t="0" r="0" b="0"/>
            <wp:wrapNone/>
            <wp:docPr id="1115" name="Freeform 1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96150"/>
                    </a:xfrm>
                    <a:custGeom>
                      <a:rect l="l" t="t" r="r" b="b"/>
                      <a:pathLst>
                        <a:path w="9525" h="72961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96150"/>
                          </a:cubicBezTo>
                          <a:cubicBezTo>
                            <a:pt x="9525" y="7296150"/>
                            <a:pt x="9525" y="7296150"/>
                            <a:pt x="0" y="7296150"/>
                          </a:cubicBezTo>
                          <a:cubicBezTo>
                            <a:pt x="0" y="7296150"/>
                            <a:pt x="0" y="72961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carrying out end of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modifying the work centre to which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user is logged into.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ticking a radio button to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display the WOs of the current location.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List of WOs: allows ticking a radio button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display the WOs of a work centre that differs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from the current one.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4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List of WOs: allows ticking a radio button to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display the WOs of all work centres (all work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orders).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starting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9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cancelling the previous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command (no WO is started).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accessing declarations (i.e.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preliminary labelling, production, rejects, re-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use).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accessing one or more WO/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 concordance.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rectifying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modifying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5513832</wp:posOffset>
            </wp:positionH>
            <wp:positionV relativeFrom="line">
              <wp:posOffset>52300</wp:posOffset>
            </wp:positionV>
            <wp:extent cx="650239" cy="695325"/>
            <wp:effectExtent l="0" t="0" r="0" b="0"/>
            <wp:wrapNone/>
            <wp:docPr id="1116" name="Freeform 1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50239" cy="695325"/>
                    </a:xfrm>
                    <a:custGeom>
                      <a:rect l="l" t="t" r="r" b="b"/>
                      <a:pathLst>
                        <a:path w="65023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50239" y="0"/>
                          </a:cubicBezTo>
                          <a:cubicBezTo>
                            <a:pt x="650239" y="0"/>
                            <a:pt x="650239" y="0"/>
                            <a:pt x="650239" y="695325"/>
                          </a:cubicBezTo>
                          <a:cubicBezTo>
                            <a:pt x="650239" y="695325"/>
                            <a:pt x="65023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5509133</wp:posOffset>
            </wp:positionH>
            <wp:positionV relativeFrom="paragraph">
              <wp:posOffset>-1320038</wp:posOffset>
            </wp:positionV>
            <wp:extent cx="9525" cy="7296150"/>
            <wp:effectExtent l="0" t="0" r="0" b="0"/>
            <wp:wrapNone/>
            <wp:docPr id="1117" name="Freeform 1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96150"/>
                    </a:xfrm>
                    <a:custGeom>
                      <a:rect l="l" t="t" r="r" b="b"/>
                      <a:pathLst>
                        <a:path w="9525" h="72961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96150"/>
                          </a:cubicBezTo>
                          <a:cubicBezTo>
                            <a:pt x="9525" y="7296150"/>
                            <a:pt x="9525" y="7296150"/>
                            <a:pt x="0" y="7296150"/>
                          </a:cubicBezTo>
                          <a:cubicBezTo>
                            <a:pt x="0" y="7296150"/>
                            <a:pt x="0" y="72961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8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6164071</wp:posOffset>
            </wp:positionH>
            <wp:positionV relativeFrom="line">
              <wp:posOffset>78970</wp:posOffset>
            </wp:positionV>
            <wp:extent cx="671196" cy="695325"/>
            <wp:effectExtent l="0" t="0" r="0" b="0"/>
            <wp:wrapNone/>
            <wp:docPr id="1118" name="Freeform 1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1196" cy="695325"/>
                    </a:xfrm>
                    <a:custGeom>
                      <a:rect l="l" t="t" r="r" b="b"/>
                      <a:pathLst>
                        <a:path w="67119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71196" y="0"/>
                          </a:cubicBezTo>
                          <a:cubicBezTo>
                            <a:pt x="671196" y="0"/>
                            <a:pt x="671196" y="0"/>
                            <a:pt x="671196" y="695325"/>
                          </a:cubicBezTo>
                          <a:cubicBezTo>
                            <a:pt x="671196" y="695325"/>
                            <a:pt x="67119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6159372</wp:posOffset>
            </wp:positionH>
            <wp:positionV relativeFrom="paragraph">
              <wp:posOffset>-1320038</wp:posOffset>
            </wp:positionV>
            <wp:extent cx="9525" cy="7296150"/>
            <wp:effectExtent l="0" t="0" r="0" b="0"/>
            <wp:wrapNone/>
            <wp:docPr id="1119" name="Freeform 11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296150"/>
                    </a:xfrm>
                    <a:custGeom>
                      <a:rect l="l" t="t" r="r" b="b"/>
                      <a:pathLst>
                        <a:path w="9525" h="72961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296150"/>
                          </a:cubicBezTo>
                          <a:cubicBezTo>
                            <a:pt x="9525" y="7296150"/>
                            <a:pt x="9525" y="7296150"/>
                            <a:pt x="0" y="7296150"/>
                          </a:cubicBezTo>
                          <a:cubicBezTo>
                            <a:pt x="0" y="7296150"/>
                            <a:pt x="0" y="72961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8"/>
            <w:col w:w="1960" w:space="288"/>
            <w:col w:w="3896" w:space="252"/>
            <w:col w:w="745" w:space="278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3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120" name="Freeform 1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425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121" name="Freeform 1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49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WO MANAGEMENT 9000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122" name="Freeform 1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6314" cy="695325"/>
            <wp:effectExtent l="0" t="0" r="0" b="0"/>
            <wp:wrapNone/>
            <wp:docPr id="1123" name="Freeform 1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6314" cy="695325"/>
                    </a:xfrm>
                    <a:custGeom>
                      <a:rect l="l" t="t" r="r" b="b"/>
                      <a:pathLst>
                        <a:path w="7263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6314" y="0"/>
                          </a:cubicBezTo>
                          <a:cubicBezTo>
                            <a:pt x="726314" y="0"/>
                            <a:pt x="726314" y="0"/>
                            <a:pt x="726314" y="695325"/>
                          </a:cubicBezTo>
                          <a:cubicBezTo>
                            <a:pt x="726314" y="695325"/>
                            <a:pt x="7263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24" name="Freeform 1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25" name="Freeform 1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7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8153400"/>
            <wp:effectExtent l="0" t="0" r="0" b="0"/>
            <wp:wrapNone/>
            <wp:docPr id="1126" name="Freeform 1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8153400"/>
                    </a:xfrm>
                    <a:custGeom>
                      <a:rect l="l" t="t" r="r" b="b"/>
                      <a:pathLst>
                        <a:path w="6120004" h="81534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8153400"/>
                          </a:cubicBezTo>
                          <a:cubicBezTo>
                            <a:pt x="6120004" y="8153400"/>
                            <a:pt x="6120004" y="8153400"/>
                            <a:pt x="0" y="815340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8143875"/>
                          </a:cubicBezTo>
                          <a:cubicBezTo>
                            <a:pt x="6110479" y="8143875"/>
                            <a:pt x="6110479" y="8143875"/>
                            <a:pt x="9525" y="814387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3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27" name="Freeform 1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28" name="Freeform 1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29" name="Freeform 1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30" name="Freeform 1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31" name="Freeform 1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132" name="Freeform 1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33" name="Freeform 1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34" name="Freeform 1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135" name="Freeform 1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36" name="Freeform 1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37" name="Freeform 1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1138" name="Freeform 1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1451102</wp:posOffset>
            </wp:positionH>
            <wp:positionV relativeFrom="line">
              <wp:posOffset>-140105</wp:posOffset>
            </wp:positionV>
            <wp:extent cx="1428368" cy="695325"/>
            <wp:effectExtent l="0" t="0" r="0" b="0"/>
            <wp:wrapNone/>
            <wp:docPr id="1139" name="Freeform 1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28368" cy="695325"/>
                    </a:xfrm>
                    <a:custGeom>
                      <a:rect l="l" t="t" r="r" b="b"/>
                      <a:pathLst>
                        <a:path w="1428368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28368" y="0"/>
                          </a:cubicBezTo>
                          <a:cubicBezTo>
                            <a:pt x="1428368" y="0"/>
                            <a:pt x="1428368" y="0"/>
                            <a:pt x="1428368" y="695325"/>
                          </a:cubicBezTo>
                          <a:cubicBezTo>
                            <a:pt x="1428368" y="695325"/>
                            <a:pt x="1428368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SPECIFIC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OUTPUTS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VALIDATE EFFICIENCY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6" behindDoc="0" locked="0" layoutInCell="1" allowOverlap="1">
            <wp:simplePos x="0" y="0"/>
            <wp:positionH relativeFrom="page">
              <wp:posOffset>1446402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1140" name="Freeform 1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END OF WO WITH RM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NOT WEIGHED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THE DOT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8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WO MODIFY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LAUNCHED QTY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8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WO MODIFY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QTY LINE 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RECTIFY WO ADD LINE 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4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RECTIFY WO DELETE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LINE 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WO PATH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DIRECT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3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SPECIFIC OUTPUT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WITH LOTS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MULTI-WO LAUNCHING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7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MULTI-WO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UNLAUNCHING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3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 RECTIFICATION: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INPUT A LAUNCHED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SUPERIOR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40" w:lineRule="exact"/>
        <w:ind w:left="0" w:right="15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TO THE QUANTITY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INITIAL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2879470</wp:posOffset>
            </wp:positionH>
            <wp:positionV relativeFrom="line">
              <wp:posOffset>-140105</wp:posOffset>
            </wp:positionV>
            <wp:extent cx="2634362" cy="695325"/>
            <wp:effectExtent l="0" t="0" r="0" b="0"/>
            <wp:wrapNone/>
            <wp:docPr id="1141" name="Freeform 1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34362" cy="695325"/>
                    </a:xfrm>
                    <a:custGeom>
                      <a:rect l="l" t="t" r="r" b="b"/>
                      <a:pathLst>
                        <a:path w="263436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634362" y="0"/>
                          </a:cubicBezTo>
                          <a:cubicBezTo>
                            <a:pt x="2634362" y="0"/>
                            <a:pt x="2634362" y="0"/>
                            <a:pt x="2634362" y="695325"/>
                          </a:cubicBezTo>
                          <a:cubicBezTo>
                            <a:pt x="2634362" y="695325"/>
                            <a:pt x="263436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0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accessing the specific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outputs of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triggering efficiency calculations.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5" behindDoc="0" locked="0" layoutInCell="1" allowOverlap="1">
            <wp:simplePos x="0" y="0"/>
            <wp:positionH relativeFrom="page">
              <wp:posOffset>2874645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1142" name="Freeform 1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ending WOs even though all raw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materials have not been weighed already.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Direct Output Transactions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(DOT).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91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Modification of WOs: allows modifying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that has been started.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8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Modification of WOs: Allows modifying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of each P line.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Rectification of WOs: Allows adding a P line.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Rectification of WOs: allows deleting a P line.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List of WOs: allows modifying the path of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creating a direct 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5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selecting lots during request for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specific output.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starting multi-WOs.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cancelling the previous command (no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multi-WO is started).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WO rectification: allows entering a started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quantity superior to the initial WO quantity.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5513832</wp:posOffset>
            </wp:positionH>
            <wp:positionV relativeFrom="line">
              <wp:posOffset>-114070</wp:posOffset>
            </wp:positionV>
            <wp:extent cx="650239" cy="695325"/>
            <wp:effectExtent l="0" t="0" r="0" b="0"/>
            <wp:wrapNone/>
            <wp:docPr id="1143" name="Freeform 1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50239" cy="695325"/>
                    </a:xfrm>
                    <a:custGeom>
                      <a:rect l="l" t="t" r="r" b="b"/>
                      <a:pathLst>
                        <a:path w="65023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50239" y="0"/>
                          </a:cubicBezTo>
                          <a:cubicBezTo>
                            <a:pt x="650239" y="0"/>
                            <a:pt x="650239" y="0"/>
                            <a:pt x="650239" y="695325"/>
                          </a:cubicBezTo>
                          <a:cubicBezTo>
                            <a:pt x="650239" y="695325"/>
                            <a:pt x="65023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4" behindDoc="0" locked="0" layoutInCell="1" allowOverlap="1">
            <wp:simplePos x="0" y="0"/>
            <wp:positionH relativeFrom="page">
              <wp:posOffset>5509133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1144" name="Freeform 1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6164071</wp:posOffset>
            </wp:positionH>
            <wp:positionV relativeFrom="line">
              <wp:posOffset>-87400</wp:posOffset>
            </wp:positionV>
            <wp:extent cx="671196" cy="695325"/>
            <wp:effectExtent l="0" t="0" r="0" b="0"/>
            <wp:wrapNone/>
            <wp:docPr id="1145" name="Freeform 1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1196" cy="695325"/>
                    </a:xfrm>
                    <a:custGeom>
                      <a:rect l="l" t="t" r="r" b="b"/>
                      <a:pathLst>
                        <a:path w="67119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71196" y="0"/>
                          </a:cubicBezTo>
                          <a:cubicBezTo>
                            <a:pt x="671196" y="0"/>
                            <a:pt x="671196" y="0"/>
                            <a:pt x="671196" y="695325"/>
                          </a:cubicBezTo>
                          <a:cubicBezTo>
                            <a:pt x="671196" y="695325"/>
                            <a:pt x="67119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3" behindDoc="0" locked="0" layoutInCell="1" allowOverlap="1">
            <wp:simplePos x="0" y="0"/>
            <wp:positionH relativeFrom="page">
              <wp:posOffset>6159372</wp:posOffset>
            </wp:positionH>
            <wp:positionV relativeFrom="paragraph">
              <wp:posOffset>-1472438</wp:posOffset>
            </wp:positionV>
            <wp:extent cx="9525" cy="8143876"/>
            <wp:effectExtent l="0" t="0" r="0" b="0"/>
            <wp:wrapNone/>
            <wp:docPr id="1146" name="Freeform 1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8143876"/>
                    </a:xfrm>
                    <a:custGeom>
                      <a:rect l="l" t="t" r="r" b="b"/>
                      <a:pathLst>
                        <a:path w="9525" h="814387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8143876"/>
                          </a:cubicBezTo>
                          <a:cubicBezTo>
                            <a:pt x="9525" y="8143876"/>
                            <a:pt x="9525" y="8143876"/>
                            <a:pt x="0" y="8143876"/>
                          </a:cubicBezTo>
                          <a:cubicBezTo>
                            <a:pt x="0" y="8143876"/>
                            <a:pt x="0" y="814387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8"/>
            <w:col w:w="2029" w:space="219"/>
            <w:col w:w="3768" w:space="380"/>
            <w:col w:w="745" w:space="278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147" name="Freeform 1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41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1148" name="Freeform 1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4" w:space="0" w:equalWidth="0">
            <w:col w:w="1604" w:space="308"/>
            <w:col w:w="1517" w:space="731"/>
            <w:col w:w="1247" w:space="2901"/>
            <w:col w:w="2000" w:space="0"/>
          </w:cols>
          <w:docGrid w:linePitch="360"/>
        </w:sectPr>
        <w:spacing w:before="0" w:after="0" w:line="180" w:lineRule="exact"/>
        <w:ind w:left="237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WO MANAGEMENT 9000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149" name="Freeform 1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-140105</wp:posOffset>
            </wp:positionV>
            <wp:extent cx="726314" cy="695325"/>
            <wp:effectExtent l="0" t="0" r="0" b="0"/>
            <wp:wrapNone/>
            <wp:docPr id="1150" name="Freeform 1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26314" cy="695325"/>
                    </a:xfrm>
                    <a:custGeom>
                      <a:rect l="l" t="t" r="r" b="b"/>
                      <a:pathLst>
                        <a:path w="726314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26314" y="0"/>
                          </a:cubicBezTo>
                          <a:cubicBezTo>
                            <a:pt x="726314" y="0"/>
                            <a:pt x="726314" y="0"/>
                            <a:pt x="726314" y="695325"/>
                          </a:cubicBezTo>
                          <a:cubicBezTo>
                            <a:pt x="726314" y="695325"/>
                            <a:pt x="726314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3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-543687</wp:posOffset>
            </wp:positionV>
            <wp:extent cx="6120004" cy="3419475"/>
            <wp:effectExtent l="0" t="0" r="0" b="0"/>
            <wp:wrapNone/>
            <wp:docPr id="1151" name="Freeform 11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3419475"/>
                    </a:xfrm>
                    <a:custGeom>
                      <a:rect l="l" t="t" r="r" b="b"/>
                      <a:pathLst>
                        <a:path w="6120004" h="341947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3419475"/>
                          </a:cubicBezTo>
                          <a:cubicBezTo>
                            <a:pt x="6120004" y="3419475"/>
                            <a:pt x="6120004" y="3419475"/>
                            <a:pt x="0" y="3419475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3409950"/>
                          </a:cubicBezTo>
                          <a:cubicBezTo>
                            <a:pt x="6110479" y="3409950"/>
                            <a:pt x="6110479" y="3409950"/>
                            <a:pt x="9525" y="3409950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7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52" name="Freeform 1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9039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53" name="Freeform 1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9040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1154" name="Freeform 1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9041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55" name="Freeform 11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9042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56" name="Freeform 1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6"/>
          <w:sz w:val="20"/>
          <w:szCs w:val="20"/>
          <w:lang w:val="en-GB" w:bidi="en-GB"/>
        </w:rPr>
        <w:t>9043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1451102</wp:posOffset>
            </wp:positionH>
            <wp:positionV relativeFrom="line">
              <wp:posOffset>-140105</wp:posOffset>
            </wp:positionV>
            <wp:extent cx="1428368" cy="695325"/>
            <wp:effectExtent l="0" t="0" r="0" b="0"/>
            <wp:wrapNone/>
            <wp:docPr id="1157" name="Freeform 1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428368" cy="695325"/>
                    </a:xfrm>
                    <a:custGeom>
                      <a:rect l="l" t="t" r="r" b="b"/>
                      <a:pathLst>
                        <a:path w="1428368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428368" y="0"/>
                          </a:cubicBezTo>
                          <a:cubicBezTo>
                            <a:pt x="1428368" y="0"/>
                            <a:pt x="1428368" y="0"/>
                            <a:pt x="1428368" y="695325"/>
                          </a:cubicBezTo>
                          <a:cubicBezTo>
                            <a:pt x="1428368" y="695325"/>
                            <a:pt x="1428368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1446402</wp:posOffset>
            </wp:positionH>
            <wp:positionV relativeFrom="paragraph">
              <wp:posOffset>-584709</wp:posOffset>
            </wp:positionV>
            <wp:extent cx="9525" cy="3409950"/>
            <wp:effectExtent l="0" t="0" r="0" b="0"/>
            <wp:wrapNone/>
            <wp:docPr id="1158" name="Freeform 11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409950"/>
                    </a:xfrm>
                    <a:custGeom>
                      <a:rect l="l" t="t" r="r" b="b"/>
                      <a:pathLst>
                        <a:path w="9525" h="3409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409950"/>
                          </a:cubicBezTo>
                          <a:cubicBezTo>
                            <a:pt x="9525" y="3409950"/>
                            <a:pt x="9525" y="3409950"/>
                            <a:pt x="0" y="3409950"/>
                          </a:cubicBezTo>
                          <a:cubicBezTo>
                            <a:pt x="0" y="3409950"/>
                            <a:pt x="0" y="34099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MULTI WO CLOSURE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49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LAUNCHING WITH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INSUFFICIENT LOT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1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ADD/MODIFY/DELETE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LABEL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WO REVIEW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TO MISSIONS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OTHER WC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2879470</wp:posOffset>
            </wp:positionH>
            <wp:positionV relativeFrom="line">
              <wp:posOffset>-140105</wp:posOffset>
            </wp:positionV>
            <wp:extent cx="2634362" cy="695325"/>
            <wp:effectExtent l="0" t="0" r="0" b="0"/>
            <wp:wrapNone/>
            <wp:docPr id="1159" name="Freeform 11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634362" cy="695325"/>
                    </a:xfrm>
                    <a:custGeom>
                      <a:rect l="l" t="t" r="r" b="b"/>
                      <a:pathLst>
                        <a:path w="2634362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634362" y="0"/>
                          </a:cubicBezTo>
                          <a:cubicBezTo>
                            <a:pt x="2634362" y="0"/>
                            <a:pt x="2634362" y="0"/>
                            <a:pt x="2634362" y="695325"/>
                          </a:cubicBezTo>
                          <a:cubicBezTo>
                            <a:pt x="2634362" y="695325"/>
                            <a:pt x="2634362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2874645</wp:posOffset>
            </wp:positionH>
            <wp:positionV relativeFrom="paragraph">
              <wp:posOffset>-584709</wp:posOffset>
            </wp:positionV>
            <wp:extent cx="9525" cy="3409950"/>
            <wp:effectExtent l="0" t="0" r="0" b="0"/>
            <wp:wrapNone/>
            <wp:docPr id="1160" name="Freeform 1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409950"/>
                    </a:xfrm>
                    <a:custGeom>
                      <a:rect l="l" t="t" r="r" b="b"/>
                      <a:pathLst>
                        <a:path w="9525" h="3409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409950"/>
                          </a:cubicBezTo>
                          <a:cubicBezTo>
                            <a:pt x="9525" y="3409950"/>
                            <a:pt x="9525" y="3409950"/>
                            <a:pt x="0" y="3409950"/>
                          </a:cubicBezTo>
                          <a:cubicBezTo>
                            <a:pt x="0" y="3409950"/>
                            <a:pt x="0" y="34099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closing multi-WO.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starting a process to control a lot status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in relation to the minimum status of a P line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while a WO is started.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enter his/her own labels.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reviewing WOs.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23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accessing the missions which have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been scheduled for work centres and which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differs from the current one.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5513832</wp:posOffset>
            </wp:positionH>
            <wp:positionV relativeFrom="line">
              <wp:posOffset>-114070</wp:posOffset>
            </wp:positionV>
            <wp:extent cx="650239" cy="695325"/>
            <wp:effectExtent l="0" t="0" r="0" b="0"/>
            <wp:wrapNone/>
            <wp:docPr id="1161" name="Freeform 1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50239" cy="695325"/>
                    </a:xfrm>
                    <a:custGeom>
                      <a:rect l="l" t="t" r="r" b="b"/>
                      <a:pathLst>
                        <a:path w="650239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50239" y="0"/>
                          </a:cubicBezTo>
                          <a:cubicBezTo>
                            <a:pt x="650239" y="0"/>
                            <a:pt x="650239" y="0"/>
                            <a:pt x="650239" y="695325"/>
                          </a:cubicBezTo>
                          <a:cubicBezTo>
                            <a:pt x="650239" y="695325"/>
                            <a:pt x="650239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5509133</wp:posOffset>
            </wp:positionH>
            <wp:positionV relativeFrom="paragraph">
              <wp:posOffset>-538988</wp:posOffset>
            </wp:positionV>
            <wp:extent cx="9525" cy="3409950"/>
            <wp:effectExtent l="0" t="0" r="0" b="0"/>
            <wp:wrapNone/>
            <wp:docPr id="1162" name="Freeform 1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409950"/>
                    </a:xfrm>
                    <a:custGeom>
                      <a:rect l="l" t="t" r="r" b="b"/>
                      <a:pathLst>
                        <a:path w="9525" h="3409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409950"/>
                          </a:cubicBezTo>
                          <a:cubicBezTo>
                            <a:pt x="9525" y="3409950"/>
                            <a:pt x="9525" y="3409950"/>
                            <a:pt x="0" y="3409950"/>
                          </a:cubicBezTo>
                          <a:cubicBezTo>
                            <a:pt x="0" y="3409950"/>
                            <a:pt x="0" y="34099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6164071</wp:posOffset>
            </wp:positionH>
            <wp:positionV relativeFrom="line">
              <wp:posOffset>-87400</wp:posOffset>
            </wp:positionV>
            <wp:extent cx="671196" cy="695325"/>
            <wp:effectExtent l="0" t="0" r="0" b="0"/>
            <wp:wrapNone/>
            <wp:docPr id="1163" name="Freeform 11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71196" cy="695325"/>
                    </a:xfrm>
                    <a:custGeom>
                      <a:rect l="l" t="t" r="r" b="b"/>
                      <a:pathLst>
                        <a:path w="671196" h="6953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71196" y="0"/>
                          </a:cubicBezTo>
                          <a:cubicBezTo>
                            <a:pt x="671196" y="0"/>
                            <a:pt x="671196" y="0"/>
                            <a:pt x="671196" y="695325"/>
                          </a:cubicBezTo>
                          <a:cubicBezTo>
                            <a:pt x="671196" y="695325"/>
                            <a:pt x="671196" y="695325"/>
                            <a:pt x="0" y="695325"/>
                          </a:cubicBezTo>
                          <a:cubicBezTo>
                            <a:pt x="0" y="695325"/>
                            <a:pt x="0" y="6953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6159372</wp:posOffset>
            </wp:positionH>
            <wp:positionV relativeFrom="paragraph">
              <wp:posOffset>-538988</wp:posOffset>
            </wp:positionV>
            <wp:extent cx="9525" cy="3409950"/>
            <wp:effectExtent l="0" t="0" r="0" b="0"/>
            <wp:wrapNone/>
            <wp:docPr id="1164" name="Freeform 11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409950"/>
                    </a:xfrm>
                    <a:custGeom>
                      <a:rect l="l" t="t" r="r" b="b"/>
                      <a:pathLst>
                        <a:path w="9525" h="34099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409950"/>
                          </a:cubicBezTo>
                          <a:cubicBezTo>
                            <a:pt x="9525" y="3409950"/>
                            <a:pt x="9525" y="3409950"/>
                            <a:pt x="0" y="3409950"/>
                          </a:cubicBezTo>
                          <a:cubicBezTo>
                            <a:pt x="0" y="3409950"/>
                            <a:pt x="0" y="340995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604" w:space="308"/>
            <w:col w:w="1983" w:space="266"/>
            <w:col w:w="3923" w:space="225"/>
            <w:col w:w="745" w:space="278"/>
            <w:col w:w="790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28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165" name="Freeform 11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2313" w:space="7779"/>
            <w:col w:w="218" w:space="0"/>
          </w:cols>
          <w:docGrid w:linePitch="360"/>
        </w:sectPr>
        <w:spacing w:before="0" w:after="0" w:line="180" w:lineRule="exact"/>
        <w:ind w:left="0" w:right="0" w:firstLine="0"/>
      </w:pPr>
      <w:r>
        <w:drawing>
          <wp:anchor simplePos="0" relativeHeight="251658330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166" name="Freeform 1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EQUIPMENT 10000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167" name="Freeform 1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EQUIPMENT 10000" w:id="14"/>
      <w:bookmarkEnd w:id="14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14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EQUIPMENT 10000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1000888" cy="542925"/>
            <wp:effectExtent l="0" t="0" r="0" b="0"/>
            <wp:wrapNone/>
            <wp:docPr id="1168" name="Freeform 1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00888" cy="542925"/>
                    </a:xfrm>
                    <a:custGeom>
                      <a:rect l="l" t="t" r="r" b="b"/>
                      <a:pathLst>
                        <a:path w="1000888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00888" y="0"/>
                          </a:cubicBezTo>
                          <a:cubicBezTo>
                            <a:pt x="1000888" y="0"/>
                            <a:pt x="1000888" y="0"/>
                            <a:pt x="1000888" y="542925"/>
                          </a:cubicBezTo>
                          <a:cubicBezTo>
                            <a:pt x="1000888" y="542925"/>
                            <a:pt x="1000888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69" name="Freeform 1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70" name="Freeform 1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1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-1499997</wp:posOffset>
            </wp:positionV>
            <wp:extent cx="6120004" cy="7762874"/>
            <wp:effectExtent l="0" t="0" r="0" b="0"/>
            <wp:wrapNone/>
            <wp:docPr id="1171" name="Freeform 1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762874"/>
                    </a:xfrm>
                    <a:custGeom>
                      <a:rect l="l" t="t" r="r" b="b"/>
                      <a:pathLst>
                        <a:path w="6120004" h="77628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762874"/>
                          </a:cubicBezTo>
                          <a:cubicBezTo>
                            <a:pt x="6120004" y="7762874"/>
                            <a:pt x="6120004" y="7762874"/>
                            <a:pt x="0" y="7762874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753349"/>
                          </a:cubicBezTo>
                          <a:cubicBezTo>
                            <a:pt x="6110479" y="7753349"/>
                            <a:pt x="6110479" y="7753349"/>
                            <a:pt x="9525" y="7753349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72" name="Freeform 1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73" name="Freeform 1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4" name="Freeform 1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5" name="Freeform 11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6" name="Freeform 11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7" name="Freeform 1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8" name="Freeform 11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79" name="Freeform 11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180" name="Freeform 11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81" name="Freeform 11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182" name="Freeform 1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1725676</wp:posOffset>
            </wp:positionH>
            <wp:positionV relativeFrom="line">
              <wp:posOffset>-140105</wp:posOffset>
            </wp:positionV>
            <wp:extent cx="1560576" cy="542925"/>
            <wp:effectExtent l="0" t="0" r="0" b="0"/>
            <wp:wrapNone/>
            <wp:docPr id="1183" name="Freeform 1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60576" cy="542925"/>
                    </a:xfrm>
                    <a:custGeom>
                      <a:rect l="l" t="t" r="r" b="b"/>
                      <a:pathLst>
                        <a:path w="1560576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560576" y="0"/>
                          </a:cubicBezTo>
                          <a:cubicBezTo>
                            <a:pt x="1560576" y="0"/>
                            <a:pt x="1560576" y="0"/>
                            <a:pt x="1560576" y="542925"/>
                          </a:cubicBezTo>
                          <a:cubicBezTo>
                            <a:pt x="1560576" y="542925"/>
                            <a:pt x="1560576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CREATE/COPY EQUIP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EQUIP CLASS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30" behindDoc="0" locked="0" layoutInCell="1" allowOverlap="1">
            <wp:simplePos x="0" y="0"/>
            <wp:positionH relativeFrom="page">
              <wp:posOffset>1720850</wp:posOffset>
            </wp:positionH>
            <wp:positionV relativeFrom="paragraph">
              <wp:posOffset>-1495298</wp:posOffset>
            </wp:positionV>
            <wp:extent cx="9525" cy="7753349"/>
            <wp:effectExtent l="0" t="0" r="0" b="0"/>
            <wp:wrapNone/>
            <wp:docPr id="1184" name="Freeform 1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49"/>
                    </a:xfrm>
                    <a:custGeom>
                      <a:rect l="l" t="t" r="r" b="b"/>
                      <a:pathLst>
                        <a:path w="9525" h="77533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49"/>
                          </a:cubicBezTo>
                          <a:cubicBezTo>
                            <a:pt x="9525" y="7753349"/>
                            <a:pt x="9525" y="7753349"/>
                            <a:pt x="0" y="7753349"/>
                          </a:cubicBezTo>
                          <a:cubicBezTo>
                            <a:pt x="0" y="7753349"/>
                            <a:pt x="0" y="77533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CREATE/COPY EQUIP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EQUIP PROPERTY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EQUIP PROPERTY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4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ACCESS LOCKED VALUE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STATUS PROP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6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CREATE/COPY EQUIP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CONFIGURATION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EQUIP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DELETE EQUIP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REACTIVATE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5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DEFAULT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3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EQUIPMENT MANUAL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3286252</wp:posOffset>
            </wp:positionH>
            <wp:positionV relativeFrom="line">
              <wp:posOffset>-140105</wp:posOffset>
            </wp:positionV>
            <wp:extent cx="1951989" cy="542925"/>
            <wp:effectExtent l="0" t="0" r="0" b="0"/>
            <wp:wrapNone/>
            <wp:docPr id="1185" name="Freeform 1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51989" cy="542925"/>
                    </a:xfrm>
                    <a:custGeom>
                      <a:rect l="l" t="t" r="r" b="b"/>
                      <a:pathLst>
                        <a:path w="1951989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951989" y="0"/>
                          </a:cubicBezTo>
                          <a:cubicBezTo>
                            <a:pt x="1951989" y="0"/>
                            <a:pt x="1951989" y="0"/>
                            <a:pt x="1951989" y="542925"/>
                          </a:cubicBezTo>
                          <a:cubicBezTo>
                            <a:pt x="1951989" y="542925"/>
                            <a:pt x="1951989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add or copy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class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delete a class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9" behindDoc="0" locked="0" layoutInCell="1" allowOverlap="1">
            <wp:simplePos x="0" y="0"/>
            <wp:positionH relativeFrom="page">
              <wp:posOffset>3281553</wp:posOffset>
            </wp:positionH>
            <wp:positionV relativeFrom="paragraph">
              <wp:posOffset>-1472438</wp:posOffset>
            </wp:positionV>
            <wp:extent cx="9525" cy="7753349"/>
            <wp:effectExtent l="0" t="0" r="0" b="0"/>
            <wp:wrapNone/>
            <wp:docPr id="1186" name="Freeform 1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49"/>
                    </a:xfrm>
                    <a:custGeom>
                      <a:rect l="l" t="t" r="r" b="b"/>
                      <a:pathLst>
                        <a:path w="9525" h="77533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49"/>
                          </a:cubicBezTo>
                          <a:cubicBezTo>
                            <a:pt x="9525" y="7753349"/>
                            <a:pt x="9525" y="7753349"/>
                            <a:pt x="0" y="7753349"/>
                          </a:cubicBezTo>
                          <a:cubicBezTo>
                            <a:pt x="0" y="7753349"/>
                            <a:pt x="0" y="77533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add or copy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3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8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delete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Default access right to change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locked values of status property.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3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add or copy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setup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a setup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delete a setup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re-activate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setup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a class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Default access right to modify 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property 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0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Manual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Update menu (Equipment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Administration module).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5238241</wp:posOffset>
            </wp:positionH>
            <wp:positionV relativeFrom="line">
              <wp:posOffset>78970</wp:posOffset>
            </wp:positionV>
            <wp:extent cx="778003" cy="542925"/>
            <wp:effectExtent l="0" t="0" r="0" b="0"/>
            <wp:wrapNone/>
            <wp:docPr id="1187" name="Freeform 1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78003" cy="542925"/>
                    </a:xfrm>
                    <a:custGeom>
                      <a:rect l="l" t="t" r="r" b="b"/>
                      <a:pathLst>
                        <a:path w="77800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78003" y="0"/>
                          </a:cubicBezTo>
                          <a:cubicBezTo>
                            <a:pt x="778003" y="0"/>
                            <a:pt x="778003" y="0"/>
                            <a:pt x="778003" y="542925"/>
                          </a:cubicBezTo>
                          <a:cubicBezTo>
                            <a:pt x="778003" y="542925"/>
                            <a:pt x="77800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8" behindDoc="0" locked="0" layoutInCell="1" allowOverlap="1">
            <wp:simplePos x="0" y="0"/>
            <wp:positionH relativeFrom="page">
              <wp:posOffset>5233415</wp:posOffset>
            </wp:positionH>
            <wp:positionV relativeFrom="paragraph">
              <wp:posOffset>-1495298</wp:posOffset>
            </wp:positionV>
            <wp:extent cx="9525" cy="7753349"/>
            <wp:effectExtent l="0" t="0" r="0" b="0"/>
            <wp:wrapNone/>
            <wp:docPr id="1188" name="Freeform 1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49"/>
                    </a:xfrm>
                    <a:custGeom>
                      <a:rect l="l" t="t" r="r" b="b"/>
                      <a:pathLst>
                        <a:path w="9525" h="77533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49"/>
                          </a:cubicBezTo>
                          <a:cubicBezTo>
                            <a:pt x="9525" y="7753349"/>
                            <a:pt x="9525" y="7753349"/>
                            <a:pt x="0" y="7753349"/>
                          </a:cubicBezTo>
                          <a:cubicBezTo>
                            <a:pt x="0" y="7753349"/>
                            <a:pt x="0" y="77533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6016244</wp:posOffset>
            </wp:positionH>
            <wp:positionV relativeFrom="line">
              <wp:posOffset>78970</wp:posOffset>
            </wp:positionV>
            <wp:extent cx="819023" cy="542925"/>
            <wp:effectExtent l="0" t="0" r="0" b="0"/>
            <wp:wrapNone/>
            <wp:docPr id="1189" name="Freeform 1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19023" cy="542925"/>
                    </a:xfrm>
                    <a:custGeom>
                      <a:rect l="l" t="t" r="r" b="b"/>
                      <a:pathLst>
                        <a:path w="81902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19023" y="0"/>
                          </a:cubicBezTo>
                          <a:cubicBezTo>
                            <a:pt x="819023" y="0"/>
                            <a:pt x="819023" y="0"/>
                            <a:pt x="819023" y="542925"/>
                          </a:cubicBezTo>
                          <a:cubicBezTo>
                            <a:pt x="819023" y="542925"/>
                            <a:pt x="81902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7" behindDoc="0" locked="0" layoutInCell="1" allowOverlap="1">
            <wp:simplePos x="0" y="0"/>
            <wp:positionH relativeFrom="page">
              <wp:posOffset>6011545</wp:posOffset>
            </wp:positionH>
            <wp:positionV relativeFrom="paragraph">
              <wp:posOffset>-1495298</wp:posOffset>
            </wp:positionV>
            <wp:extent cx="9525" cy="7753349"/>
            <wp:effectExtent l="0" t="0" r="0" b="0"/>
            <wp:wrapNone/>
            <wp:docPr id="1190" name="Freeform 1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753349"/>
                    </a:xfrm>
                    <a:custGeom>
                      <a:rect l="l" t="t" r="r" b="b"/>
                      <a:pathLst>
                        <a:path w="9525" h="77533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753349"/>
                          </a:cubicBezTo>
                          <a:cubicBezTo>
                            <a:pt x="9525" y="7753349"/>
                            <a:pt x="9525" y="7753349"/>
                            <a:pt x="0" y="7753349"/>
                          </a:cubicBezTo>
                          <a:cubicBezTo>
                            <a:pt x="0" y="7753349"/>
                            <a:pt x="0" y="7753349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736" w:space="608"/>
            <w:col w:w="2194" w:space="262"/>
            <w:col w:w="2855" w:space="218"/>
            <w:col w:w="850" w:space="374"/>
            <w:col w:w="917" w:space="0"/>
          </w:cols>
          <w:docGrid w:linePitch="360"/>
        </w:sect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2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191" name="Freeform 1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2" w:space="0" w:equalWidth="0">
            <w:col w:w="852" w:space="7779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>
        <w:drawing>
          <wp:anchor simplePos="0" relativeHeight="251658431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-81280</wp:posOffset>
            </wp:positionV>
            <wp:extent cx="5414138" cy="288035"/>
            <wp:effectExtent l="0" t="0" r="0" b="0"/>
            <wp:wrapNone/>
            <wp:docPr id="1192" name="Freeform 1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37845</wp:posOffset>
            </wp:positionV>
            <wp:extent cx="6120004" cy="12700"/>
            <wp:effectExtent l="0" t="0" r="0" b="0"/>
            <wp:wrapNone/>
            <wp:docPr id="1193" name="Freeform 1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748" w:right="537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-114070</wp:posOffset>
            </wp:positionV>
            <wp:extent cx="1000888" cy="542925"/>
            <wp:effectExtent l="0" t="0" r="0" b="0"/>
            <wp:wrapNone/>
            <wp:docPr id="1194" name="Freeform 1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00888" cy="542925"/>
                    </a:xfrm>
                    <a:custGeom>
                      <a:rect l="l" t="t" r="r" b="b"/>
                      <a:pathLst>
                        <a:path w="1000888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00888" y="0"/>
                          </a:cubicBezTo>
                          <a:cubicBezTo>
                            <a:pt x="1000888" y="0"/>
                            <a:pt x="1000888" y="0"/>
                            <a:pt x="1000888" y="542925"/>
                          </a:cubicBezTo>
                          <a:cubicBezTo>
                            <a:pt x="1000888" y="542925"/>
                            <a:pt x="1000888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5" behindDoc="1" locked="0" layoutInCell="1" allowOverlap="1">
            <wp:simplePos x="0" y="0"/>
            <wp:positionH relativeFrom="page">
              <wp:posOffset>1725676</wp:posOffset>
            </wp:positionH>
            <wp:positionV relativeFrom="line">
              <wp:posOffset>-114070</wp:posOffset>
            </wp:positionV>
            <wp:extent cx="1560576" cy="542925"/>
            <wp:effectExtent l="0" t="0" r="0" b="0"/>
            <wp:wrapNone/>
            <wp:docPr id="1195" name="Freeform 1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560576" cy="542925"/>
                    </a:xfrm>
                    <a:custGeom>
                      <a:rect l="l" t="t" r="r" b="b"/>
                      <a:pathLst>
                        <a:path w="1560576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560576" y="0"/>
                          </a:cubicBezTo>
                          <a:cubicBezTo>
                            <a:pt x="1560576" y="0"/>
                            <a:pt x="1560576" y="0"/>
                            <a:pt x="1560576" y="542925"/>
                          </a:cubicBezTo>
                          <a:cubicBezTo>
                            <a:pt x="1560576" y="542925"/>
                            <a:pt x="1560576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196" name="Freeform 1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1197" name="Freeform 1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-1477137</wp:posOffset>
            </wp:positionV>
            <wp:extent cx="6120004" cy="7905750"/>
            <wp:effectExtent l="0" t="0" r="0" b="0"/>
            <wp:wrapNone/>
            <wp:docPr id="1198" name="Freeform 1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7905750"/>
                    </a:xfrm>
                    <a:custGeom>
                      <a:rect l="l" t="t" r="r" b="b"/>
                      <a:pathLst>
                        <a:path w="6120004" h="790575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7905750"/>
                          </a:cubicBezTo>
                          <a:cubicBezTo>
                            <a:pt x="6120004" y="7905750"/>
                            <a:pt x="6120004" y="7905750"/>
                            <a:pt x="0" y="7905750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7896225"/>
                          </a:cubicBezTo>
                          <a:cubicBezTo>
                            <a:pt x="6110479" y="7896225"/>
                            <a:pt x="6110479" y="7896225"/>
                            <a:pt x="9525" y="7896225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24" behindDoc="0" locked="0" layoutInCell="1" allowOverlap="1">
            <wp:simplePos x="0" y="0"/>
            <wp:positionH relativeFrom="page">
              <wp:posOffset>1720850</wp:posOffset>
            </wp:positionH>
            <wp:positionV relativeFrom="paragraph">
              <wp:posOffset>-1472438</wp:posOffset>
            </wp:positionV>
            <wp:extent cx="9525" cy="7896226"/>
            <wp:effectExtent l="0" t="0" r="0" b="0"/>
            <wp:wrapNone/>
            <wp:docPr id="1199" name="Freeform 1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96226"/>
                    </a:xfrm>
                    <a:custGeom>
                      <a:rect l="l" t="t" r="r" b="b"/>
                      <a:pathLst>
                        <a:path w="9525" h="78962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96226"/>
                          </a:cubicBezTo>
                          <a:cubicBezTo>
                            <a:pt x="9525" y="7896226"/>
                            <a:pt x="9525" y="7896226"/>
                            <a:pt x="0" y="7896226"/>
                          </a:cubicBezTo>
                          <a:cubicBezTo>
                            <a:pt x="0" y="7896226"/>
                            <a:pt x="0" y="78962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0" name="Freeform 12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1" name="Freeform 12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2" name="Freeform 12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3" name="Freeform 12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4" name="Freeform 12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105917</wp:posOffset>
            </wp:positionV>
            <wp:extent cx="6110479" cy="9525"/>
            <wp:effectExtent l="0" t="0" r="0" b="0"/>
            <wp:wrapNone/>
            <wp:docPr id="1205" name="Freeform 12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6" name="Freeform 12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10029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07" name="Freeform 12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10030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105919</wp:posOffset>
            </wp:positionV>
            <wp:extent cx="6110479" cy="9525"/>
            <wp:effectExtent l="0" t="0" r="0" b="0"/>
            <wp:wrapNone/>
            <wp:docPr id="1208" name="Freeform 12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10031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128779</wp:posOffset>
            </wp:positionV>
            <wp:extent cx="6110479" cy="9525"/>
            <wp:effectExtent l="0" t="0" r="0" b="0"/>
            <wp:wrapNone/>
            <wp:docPr id="1209" name="Freeform 12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10032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34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210" name="Freeform 12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FUNCTION 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1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MODIFY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UPDATE CONFIG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MAKE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UNAVAILABLE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1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ALLOCATION WO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1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EXECUTION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EPE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MANUFACTURING EQUIP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EQUIPMENT MOVE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TRANSFER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LABEL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VIEWS 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39" w:lineRule="exact"/>
        <w:ind w:left="0" w:right="533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MANUFACTURING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8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MAKE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5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SWITCH EQUIPMENT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STATUS BETWEEN IN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PROGRESS AND OUT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SITE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3286252</wp:posOffset>
            </wp:positionH>
            <wp:positionV relativeFrom="line">
              <wp:posOffset>-140105</wp:posOffset>
            </wp:positionV>
            <wp:extent cx="1951989" cy="542925"/>
            <wp:effectExtent l="0" t="0" r="0" b="0"/>
            <wp:wrapNone/>
            <wp:docPr id="1211" name="Freeform 12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951989" cy="542925"/>
                    </a:xfrm>
                    <a:custGeom>
                      <a:rect l="l" t="t" r="r" b="b"/>
                      <a:pathLst>
                        <a:path w="1951989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951989" y="0"/>
                          </a:cubicBezTo>
                          <a:cubicBezTo>
                            <a:pt x="1951989" y="0"/>
                            <a:pt x="1951989" y="0"/>
                            <a:pt x="1951989" y="542925"/>
                          </a:cubicBezTo>
                          <a:cubicBezTo>
                            <a:pt x="1951989" y="542925"/>
                            <a:pt x="1951989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1" w:firstLine="0"/>
        <w:jc w:val="both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menu that is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used to modify how the update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 piece of equipment is set up.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8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making a piece of  </w:t>
      </w:r>
      <w:r>
        <w:drawing>
          <wp:anchor simplePos="0" relativeHeight="251658323" behindDoc="0" locked="0" layoutInCell="1" allowOverlap="1">
            <wp:simplePos x="0" y="0"/>
            <wp:positionH relativeFrom="page">
              <wp:posOffset>3281553</wp:posOffset>
            </wp:positionH>
            <wp:positionV relativeFrom="line">
              <wp:posOffset>-1504720</wp:posOffset>
            </wp:positionV>
            <wp:extent cx="9525" cy="7896226"/>
            <wp:effectExtent l="0" t="0" r="0" b="0"/>
            <wp:wrapNone/>
            <wp:docPr id="1212" name="Freeform 12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96226"/>
                    </a:xfrm>
                    <a:custGeom>
                      <a:rect l="l" t="t" r="r" b="b"/>
                      <a:pathLst>
                        <a:path w="9525" h="78962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96226"/>
                          </a:cubicBezTo>
                          <a:cubicBezTo>
                            <a:pt x="9525" y="7896226"/>
                            <a:pt x="9525" y="7896226"/>
                            <a:pt x="0" y="7896226"/>
                          </a:cubicBezTo>
                          <a:cubicBezTo>
                            <a:pt x="0" y="7896226"/>
                            <a:pt x="0" y="78962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equipment not available.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421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Allows the user to allocate a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piece of equipment to a WO.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access an EPE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execution menu.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88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releasing a piece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move a piece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3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transfer a given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quantity from a piece of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label a piece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57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manage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 views.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9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accessing the Equipment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Administration module.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2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making a piece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equipment available.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 the user to change statuses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of equipment: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29" w:after="0" w:line="240" w:lineRule="exact"/>
        <w:ind w:left="300" w:right="-40" w:firstLine="0"/>
        <w:jc w:val="both"/>
      </w:pPr>
      <w:r>
        <w:drawing>
          <wp:anchor simplePos="0" relativeHeight="251658419" behindDoc="0" locked="0" layoutInCell="1" allowOverlap="1">
            <wp:simplePos x="0" y="0"/>
            <wp:positionH relativeFrom="page">
              <wp:posOffset>3451225</wp:posOffset>
            </wp:positionH>
            <wp:positionV relativeFrom="line">
              <wp:posOffset>103228</wp:posOffset>
            </wp:positionV>
            <wp:extent cx="42290" cy="42291"/>
            <wp:effectExtent l="0" t="0" r="0" b="0"/>
            <wp:wrapNone/>
            <wp:docPr id="1213" name="Freeform 12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2290" cy="42291"/>
                    </a:xfrm>
                    <a:custGeom>
                      <a:rect l="l" t="t" r="r" b="b"/>
                      <a:pathLst>
                        <a:path w="42290" h="42291">
                          <a:moveTo>
                            <a:pt x="42290" y="21081"/>
                          </a:moveTo>
                          <a:cubicBezTo>
                            <a:pt x="42290" y="32766"/>
                            <a:pt x="32892" y="42291"/>
                            <a:pt x="21082" y="42291"/>
                          </a:cubicBezTo>
                          <a:cubicBezTo>
                            <a:pt x="9397" y="42291"/>
                            <a:pt x="0" y="32766"/>
                            <a:pt x="0" y="21081"/>
                          </a:cubicBezTo>
                          <a:cubicBezTo>
                            <a:pt x="0" y="9397"/>
                            <a:pt x="9397" y="0"/>
                            <a:pt x="21082" y="0"/>
                          </a:cubicBezTo>
                          <a:cubicBezTo>
                            <a:pt x="32892" y="0"/>
                            <a:pt x="42290" y="9397"/>
                            <a:pt x="42290" y="21081"/>
                          </a:cubicBezTo>
                          <a:close/>
                          <a:moveTo>
                            <a:pt x="42290" y="21081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From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In progress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Out of site</w:t>
      </w:r>
      <w:r>
        <w:rPr baseline="0" dirty="0">
          <w:rFonts w:ascii="Source Sans Pro" w:hAnsi="Source Sans Pro" w:eastAsia="Source Sans Pro" w:cs="Source Sans Pro"/>
          <w:color w:val="000000"/>
          <w:spacing w:val="-20"/>
          <w:sz w:val="20"/>
          <w:szCs w:val="20"/>
          <w:lang w:val="en-GB" w:bidi="en-GB"/>
        </w:rPr>
        <w:t>;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drawing>
          <wp:anchor simplePos="0" relativeHeight="251658426" behindDoc="0" locked="0" layoutInCell="1" allowOverlap="1">
            <wp:simplePos x="0" y="0"/>
            <wp:positionH relativeFrom="page">
              <wp:posOffset>3451225</wp:posOffset>
            </wp:positionH>
            <wp:positionV relativeFrom="line">
              <wp:posOffset>21313</wp:posOffset>
            </wp:positionV>
            <wp:extent cx="42290" cy="42291"/>
            <wp:effectExtent l="0" t="0" r="0" b="0"/>
            <wp:wrapNone/>
            <wp:docPr id="1214" name="Freeform 12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2290" cy="42291"/>
                    </a:xfrm>
                    <a:custGeom>
                      <a:rect l="l" t="t" r="r" b="b"/>
                      <a:pathLst>
                        <a:path w="42290" h="42291">
                          <a:moveTo>
                            <a:pt x="42290" y="21081"/>
                          </a:moveTo>
                          <a:cubicBezTo>
                            <a:pt x="42290" y="32766"/>
                            <a:pt x="32892" y="42291"/>
                            <a:pt x="21082" y="42291"/>
                          </a:cubicBezTo>
                          <a:cubicBezTo>
                            <a:pt x="9397" y="42291"/>
                            <a:pt x="0" y="32766"/>
                            <a:pt x="0" y="21081"/>
                          </a:cubicBezTo>
                          <a:cubicBezTo>
                            <a:pt x="0" y="9397"/>
                            <a:pt x="9397" y="0"/>
                            <a:pt x="21082" y="0"/>
                          </a:cubicBezTo>
                          <a:cubicBezTo>
                            <a:pt x="32892" y="0"/>
                            <a:pt x="42290" y="9397"/>
                            <a:pt x="42290" y="21081"/>
                          </a:cubicBezTo>
                          <a:close/>
                          <a:moveTo>
                            <a:pt x="42290" y="21081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From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Out of site</w:t>
      </w:r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 to </w:t>
      </w:r>
      <w:r>
        <w:rPr baseline="0" dirty="0">
          <w:rFonts w:ascii="Source Sans Pro" w:hAnsi="Source Sans Pro" w:eastAsia="Source Sans Pro" w:cs="Source Sans Pro"/>
          <w:i/>
          <w:iCs/>
          <w:color w:val="000000"/>
          <w:sz w:val="20"/>
          <w:szCs w:val="20"/>
          <w:lang w:val="en-GB" w:bidi="en-GB"/>
        </w:rPr>
        <w:t>In progress</w:t>
      </w:r>
      <w:r>
        <w:rPr baseline="0" dirty="0">
          <w:rFonts w:ascii="Source Sans Pro" w:hAnsi="Source Sans Pro" w:eastAsia="Source Sans Pro" w:cs="Source Sans Pro"/>
          <w:color w:val="000000"/>
          <w:spacing w:val="-20"/>
          <w:sz w:val="20"/>
          <w:szCs w:val="20"/>
          <w:lang w:val="en-GB" w:bidi="en-GB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5238241</wp:posOffset>
            </wp:positionH>
            <wp:positionV relativeFrom="line">
              <wp:posOffset>-87400</wp:posOffset>
            </wp:positionV>
            <wp:extent cx="778003" cy="542925"/>
            <wp:effectExtent l="0" t="0" r="0" b="0"/>
            <wp:wrapNone/>
            <wp:docPr id="1215" name="Freeform 12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78003" cy="542925"/>
                    </a:xfrm>
                    <a:custGeom>
                      <a:rect l="l" t="t" r="r" b="b"/>
                      <a:pathLst>
                        <a:path w="77800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78003" y="0"/>
                          </a:cubicBezTo>
                          <a:cubicBezTo>
                            <a:pt x="778003" y="0"/>
                            <a:pt x="778003" y="0"/>
                            <a:pt x="778003" y="542925"/>
                          </a:cubicBezTo>
                          <a:cubicBezTo>
                            <a:pt x="778003" y="542925"/>
                            <a:pt x="77800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5233415</wp:posOffset>
            </wp:positionH>
            <wp:positionV relativeFrom="paragraph">
              <wp:posOffset>-1472438</wp:posOffset>
            </wp:positionV>
            <wp:extent cx="9525" cy="7896226"/>
            <wp:effectExtent l="0" t="0" r="0" b="0"/>
            <wp:wrapNone/>
            <wp:docPr id="1216" name="Freeform 1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96226"/>
                    </a:xfrm>
                    <a:custGeom>
                      <a:rect l="l" t="t" r="r" b="b"/>
                      <a:pathLst>
                        <a:path w="9525" h="78962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96226"/>
                          </a:cubicBezTo>
                          <a:cubicBezTo>
                            <a:pt x="9525" y="7896226"/>
                            <a:pt x="9525" y="7896226"/>
                            <a:pt x="0" y="7896226"/>
                          </a:cubicBezTo>
                          <a:cubicBezTo>
                            <a:pt x="0" y="7896226"/>
                            <a:pt x="0" y="78962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2"/>
          <w:sz w:val="18"/>
          <w:szCs w:val="18"/>
          <w:lang w:val="en-GB" w:bidi="en-GB"/>
        </w:rPr>
        <w:t>EQUIPMENT 10000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158" w:right="252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6016244</wp:posOffset>
            </wp:positionH>
            <wp:positionV relativeFrom="line">
              <wp:posOffset>-87400</wp:posOffset>
            </wp:positionV>
            <wp:extent cx="819023" cy="542925"/>
            <wp:effectExtent l="0" t="0" r="0" b="0"/>
            <wp:wrapNone/>
            <wp:docPr id="1217" name="Freeform 1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19023" cy="542925"/>
                    </a:xfrm>
                    <a:custGeom>
                      <a:rect l="l" t="t" r="r" b="b"/>
                      <a:pathLst>
                        <a:path w="81902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19023" y="0"/>
                          </a:cubicBezTo>
                          <a:cubicBezTo>
                            <a:pt x="819023" y="0"/>
                            <a:pt x="819023" y="0"/>
                            <a:pt x="819023" y="542925"/>
                          </a:cubicBezTo>
                          <a:cubicBezTo>
                            <a:pt x="819023" y="542925"/>
                            <a:pt x="81902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6011545</wp:posOffset>
            </wp:positionH>
            <wp:positionV relativeFrom="paragraph">
              <wp:posOffset>-1472438</wp:posOffset>
            </wp:positionV>
            <wp:extent cx="9525" cy="7896226"/>
            <wp:effectExtent l="0" t="0" r="0" b="0"/>
            <wp:wrapNone/>
            <wp:docPr id="1218" name="Freeform 1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7896226"/>
                    </a:xfrm>
                    <a:custGeom>
                      <a:rect l="l" t="t" r="r" b="b"/>
                      <a:pathLst>
                        <a:path w="9525" h="7896226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7896226"/>
                          </a:cubicBezTo>
                          <a:cubicBezTo>
                            <a:pt x="9525" y="7896226"/>
                            <a:pt x="9525" y="7896226"/>
                            <a:pt x="0" y="7896226"/>
                          </a:cubicBezTo>
                          <a:cubicBezTo>
                            <a:pt x="0" y="7896226"/>
                            <a:pt x="0" y="7896226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15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7"/>
          <w:sz w:val="20"/>
          <w:szCs w:val="20"/>
          <w:lang w:val="en-GB" w:bidi="en-GB"/>
        </w:rPr>
        <w:t>Yes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2313" w:space="31"/>
            <w:col w:w="2102" w:space="355"/>
            <w:col w:w="2854" w:space="219"/>
            <w:col w:w="850" w:space="197"/>
            <w:col w:w="1386" w:space="0"/>
          </w:cols>
          <w:docGrid w:linePitch="360"/>
        </w:sectPr>
        <w:spacing w:before="0" w:after="0" w:line="180" w:lineRule="exact"/>
        <w:ind w:left="1148" w:right="0" w:firstLine="0"/>
      </w:pPr>
      <w:r>
        <w:drawing>
          <wp:anchor simplePos="0" relativeHeight="251658436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219" name="Freeform 1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MASTER BATCH RECORD 11000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220" name="Freeform 1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MASTER BATCH RECORD 11000" w:id="15"/>
      <w:bookmarkEnd w:id="15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15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MASTER BATCH RECORD 11000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-40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928497" cy="542925"/>
            <wp:effectExtent l="0" t="0" r="0" b="0"/>
            <wp:wrapNone/>
            <wp:docPr id="1221" name="Freeform 1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28497" cy="542925"/>
                    </a:xfrm>
                    <a:custGeom>
                      <a:rect l="l" t="t" r="r" b="b"/>
                      <a:pathLst>
                        <a:path w="92849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28497" y="0"/>
                          </a:cubicBezTo>
                          <a:cubicBezTo>
                            <a:pt x="928497" y="0"/>
                            <a:pt x="928497" y="0"/>
                            <a:pt x="928497" y="542925"/>
                          </a:cubicBezTo>
                          <a:cubicBezTo>
                            <a:pt x="928497" y="542925"/>
                            <a:pt x="92849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22" name="Freeform 1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23" name="Freeform 1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5" behindDoc="1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-1172337</wp:posOffset>
            </wp:positionV>
            <wp:extent cx="6120004" cy="6457949"/>
            <wp:effectExtent l="0" t="0" r="0" b="0"/>
            <wp:wrapNone/>
            <wp:docPr id="1224" name="Freeform 1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6457949"/>
                    </a:xfrm>
                    <a:custGeom>
                      <a:rect l="l" t="t" r="r" b="b"/>
                      <a:pathLst>
                        <a:path w="6120004" h="645794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6457949"/>
                          </a:cubicBezTo>
                          <a:cubicBezTo>
                            <a:pt x="6120004" y="6457949"/>
                            <a:pt x="6120004" y="6457949"/>
                            <a:pt x="0" y="645794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6448424"/>
                          </a:cubicBezTo>
                          <a:cubicBezTo>
                            <a:pt x="6110479" y="6448424"/>
                            <a:pt x="6110479" y="6448424"/>
                            <a:pt x="9525" y="644842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18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25" name="Freeform 1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11002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7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26" name="Freeform 1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6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227" name="Freeform 1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5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228" name="Freeform 1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29" name="Freeform 1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11006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151637</wp:posOffset>
            </wp:positionV>
            <wp:extent cx="6110479" cy="9525"/>
            <wp:effectExtent l="0" t="0" r="0" b="0"/>
            <wp:wrapNone/>
            <wp:docPr id="1230" name="Freeform 1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11007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105918</wp:posOffset>
            </wp:positionV>
            <wp:extent cx="6110479" cy="9525"/>
            <wp:effectExtent l="0" t="0" r="0" b="0"/>
            <wp:wrapNone/>
            <wp:docPr id="1231" name="Freeform 1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11008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32" name="Freeform 1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11009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1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33" name="Freeform 1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11010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0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34" name="Freeform 1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11011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410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705866" cy="288035"/>
            <wp:effectExtent l="0" t="0" r="0" b="0"/>
            <wp:wrapNone/>
            <wp:docPr id="1235" name="Freeform 1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5866" cy="288035"/>
                    </a:xfrm>
                    <a:custGeom>
                      <a:rect l="l" t="t" r="r" b="b"/>
                      <a:pathLst>
                        <a:path w="7058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705866" y="0"/>
                          </a:cubicBezTo>
                          <a:cubicBezTo>
                            <a:pt x="705866" y="0"/>
                            <a:pt x="705866" y="0"/>
                            <a:pt x="705866" y="288035"/>
                          </a:cubicBezTo>
                          <a:cubicBezTo>
                            <a:pt x="705866" y="288035"/>
                            <a:pt x="7058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677291" y="259460"/>
                          </a:cubicBezTo>
                          <a:cubicBezTo>
                            <a:pt x="677291" y="259460"/>
                            <a:pt x="677291" y="259460"/>
                            <a:pt x="677291" y="28574"/>
                          </a:cubicBezTo>
                          <a:cubicBezTo>
                            <a:pt x="677291" y="28574"/>
                            <a:pt x="6772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54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354" w:firstLine="0"/>
      </w:pPr>
      <w:r>
        <w:drawing>
          <wp:anchor simplePos="0" relativeHeight="251658245" behindDoc="1" locked="0" layoutInCell="1" allowOverlap="1">
            <wp:simplePos x="0" y="0"/>
            <wp:positionH relativeFrom="page">
              <wp:posOffset>1653285</wp:posOffset>
            </wp:positionH>
            <wp:positionV relativeFrom="line">
              <wp:posOffset>52300</wp:posOffset>
            </wp:positionV>
            <wp:extent cx="1082675" cy="542925"/>
            <wp:effectExtent l="0" t="0" r="0" b="0"/>
            <wp:wrapNone/>
            <wp:docPr id="1236" name="Freeform 1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2675" cy="542925"/>
                    </a:xfrm>
                    <a:custGeom>
                      <a:rect l="l" t="t" r="r" b="b"/>
                      <a:pathLst>
                        <a:path w="1082675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82675" y="0"/>
                          </a:cubicBezTo>
                          <a:cubicBezTo>
                            <a:pt x="1082675" y="0"/>
                            <a:pt x="1082675" y="0"/>
                            <a:pt x="1082675" y="542925"/>
                          </a:cubicBezTo>
                          <a:cubicBezTo>
                            <a:pt x="1082675" y="542925"/>
                            <a:pt x="1082675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CREATE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EDIT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4" behindDoc="0" locked="0" layoutInCell="1" allowOverlap="1">
            <wp:simplePos x="0" y="0"/>
            <wp:positionH relativeFrom="page">
              <wp:posOffset>1648586</wp:posOffset>
            </wp:positionH>
            <wp:positionV relativeFrom="paragraph">
              <wp:posOffset>-1167638</wp:posOffset>
            </wp:positionV>
            <wp:extent cx="9525" cy="6448425"/>
            <wp:effectExtent l="0" t="0" r="0" b="0"/>
            <wp:wrapNone/>
            <wp:docPr id="1237" name="Freeform 1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448425"/>
                    </a:xfrm>
                    <a:custGeom>
                      <a:rect l="l" t="t" r="r" b="b"/>
                      <a:pathLst>
                        <a:path w="9525" h="64484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448425"/>
                          </a:cubicBezTo>
                          <a:cubicBezTo>
                            <a:pt x="9525" y="6448425"/>
                            <a:pt x="9525" y="6448425"/>
                            <a:pt x="0" y="6448425"/>
                          </a:cubicBezTo>
                          <a:cubicBezTo>
                            <a:pt x="0" y="6448425"/>
                            <a:pt x="0" y="64484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COPY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DELETE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REVISE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SET MBR READY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FOR APPROVAL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RELEASE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54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CHANGE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VIEW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9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VIEW MBR 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PDF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3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CHECK MBR  </w:t>
      </w: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COHERENCE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2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VIEW MBR  </w:t>
      </w:r>
      <w:r>
        <w:drawing>
          <wp:anchor simplePos="0" relativeHeight="251658412" behindDoc="1" locked="0" layoutInCell="1" allowOverlap="1">
            <wp:simplePos x="0" y="0"/>
            <wp:positionH relativeFrom="page">
              <wp:posOffset>1425828</wp:posOffset>
            </wp:positionH>
            <wp:positionV relativeFrom="line">
              <wp:posOffset>2103224</wp:posOffset>
            </wp:positionV>
            <wp:extent cx="5414138" cy="288035"/>
            <wp:effectExtent l="0" t="0" r="0" b="0"/>
            <wp:wrapNone/>
            <wp:docPr id="1238" name="Freeform 1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14138" cy="288035"/>
                    </a:xfrm>
                    <a:custGeom>
                      <a:rect l="l" t="t" r="r" b="b"/>
                      <a:pathLst>
                        <a:path w="5414138" h="288035">
                          <a:moveTo>
                            <a:pt x="5414138" y="288035"/>
                          </a:moveTo>
                          <a:cubicBezTo>
                            <a:pt x="5414138" y="288035"/>
                            <a:pt x="54141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5414138" y="0"/>
                          </a:cubicBezTo>
                          <a:cubicBezTo>
                            <a:pt x="5414138" y="0"/>
                            <a:pt x="5414138" y="0"/>
                            <a:pt x="5414138" y="28574"/>
                          </a:cubicBezTo>
                          <a:cubicBezTo>
                            <a:pt x="5414138" y="28574"/>
                            <a:pt x="54141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5414138" y="259460"/>
                          </a:cubicBezTo>
                          <a:close/>
                          <a:moveTo>
                            <a:pt x="54141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APPROVAL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2735960</wp:posOffset>
            </wp:positionH>
            <wp:positionV relativeFrom="line">
              <wp:posOffset>-140105</wp:posOffset>
            </wp:positionV>
            <wp:extent cx="2426081" cy="542925"/>
            <wp:effectExtent l="0" t="0" r="0" b="0"/>
            <wp:wrapNone/>
            <wp:docPr id="1239" name="Freeform 1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26081" cy="542925"/>
                    </a:xfrm>
                    <a:custGeom>
                      <a:rect l="l" t="t" r="r" b="b"/>
                      <a:pathLst>
                        <a:path w="2426081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2426081" y="0"/>
                          </a:cubicBezTo>
                          <a:cubicBezTo>
                            <a:pt x="2426081" y="0"/>
                            <a:pt x="2426081" y="0"/>
                            <a:pt x="2426081" y="542925"/>
                          </a:cubicBezTo>
                          <a:cubicBezTo>
                            <a:pt x="2426081" y="542925"/>
                            <a:pt x="2426081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edit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3" behindDoc="0" locked="0" layoutInCell="1" allowOverlap="1">
            <wp:simplePos x="0" y="0"/>
            <wp:positionH relativeFrom="page">
              <wp:posOffset>2731261</wp:posOffset>
            </wp:positionH>
            <wp:positionV relativeFrom="paragraph">
              <wp:posOffset>-1167638</wp:posOffset>
            </wp:positionV>
            <wp:extent cx="9525" cy="6448425"/>
            <wp:effectExtent l="0" t="0" r="0" b="0"/>
            <wp:wrapNone/>
            <wp:docPr id="1240" name="Freeform 1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448425"/>
                    </a:xfrm>
                    <a:custGeom>
                      <a:rect l="l" t="t" r="r" b="b"/>
                      <a:pathLst>
                        <a:path w="9525" h="64484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448425"/>
                          </a:cubicBezTo>
                          <a:cubicBezTo>
                            <a:pt x="9525" y="6448425"/>
                            <a:pt x="9525" y="6448425"/>
                            <a:pt x="0" y="6448425"/>
                          </a:cubicBezTo>
                          <a:cubicBezTo>
                            <a:pt x="0" y="6448425"/>
                            <a:pt x="0" y="64484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copy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29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delete or withdraw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revise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start the approbation of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release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modify the release date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and expiration date of an MBR from the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release by date screen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07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view the content of an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16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view an MBR as a PDF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file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7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execute the coherence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analysis on an MBR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76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access to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approbation view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5162041</wp:posOffset>
            </wp:positionH>
            <wp:positionV relativeFrom="line">
              <wp:posOffset>78970</wp:posOffset>
            </wp:positionV>
            <wp:extent cx="823723" cy="542925"/>
            <wp:effectExtent l="0" t="0" r="0" b="0"/>
            <wp:wrapNone/>
            <wp:docPr id="1241" name="Freeform 1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23723" cy="542925"/>
                    </a:xfrm>
                    <a:custGeom>
                      <a:rect l="l" t="t" r="r" b="b"/>
                      <a:pathLst>
                        <a:path w="82372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23723" y="0"/>
                          </a:cubicBezTo>
                          <a:cubicBezTo>
                            <a:pt x="823723" y="0"/>
                            <a:pt x="823723" y="0"/>
                            <a:pt x="823723" y="542925"/>
                          </a:cubicBezTo>
                          <a:cubicBezTo>
                            <a:pt x="823723" y="542925"/>
                            <a:pt x="82372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2" behindDoc="0" locked="0" layoutInCell="1" allowOverlap="1">
            <wp:simplePos x="0" y="0"/>
            <wp:positionH relativeFrom="page">
              <wp:posOffset>5157215</wp:posOffset>
            </wp:positionH>
            <wp:positionV relativeFrom="paragraph">
              <wp:posOffset>-1167638</wp:posOffset>
            </wp:positionV>
            <wp:extent cx="9525" cy="6448425"/>
            <wp:effectExtent l="0" t="0" r="0" b="0"/>
            <wp:wrapNone/>
            <wp:docPr id="1242" name="Freeform 1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448425"/>
                    </a:xfrm>
                    <a:custGeom>
                      <a:rect l="l" t="t" r="r" b="b"/>
                      <a:pathLst>
                        <a:path w="9525" h="64484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448425"/>
                          </a:cubicBezTo>
                          <a:cubicBezTo>
                            <a:pt x="9525" y="6448425"/>
                            <a:pt x="9525" y="6448425"/>
                            <a:pt x="0" y="6448425"/>
                          </a:cubicBezTo>
                          <a:cubicBezTo>
                            <a:pt x="0" y="6448425"/>
                            <a:pt x="0" y="64484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403" w:right="30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5985764</wp:posOffset>
            </wp:positionH>
            <wp:positionV relativeFrom="line">
              <wp:posOffset>78970</wp:posOffset>
            </wp:positionV>
            <wp:extent cx="849503" cy="542925"/>
            <wp:effectExtent l="0" t="0" r="0" b="0"/>
            <wp:wrapNone/>
            <wp:docPr id="1243" name="Freeform 1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849503" cy="542925"/>
                    </a:xfrm>
                    <a:custGeom>
                      <a:rect l="l" t="t" r="r" b="b"/>
                      <a:pathLst>
                        <a:path w="84950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849503" y="0"/>
                          </a:cubicBezTo>
                          <a:cubicBezTo>
                            <a:pt x="849503" y="0"/>
                            <a:pt x="849503" y="0"/>
                            <a:pt x="849503" y="542925"/>
                          </a:cubicBezTo>
                          <a:cubicBezTo>
                            <a:pt x="849503" y="542925"/>
                            <a:pt x="84950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CAN BE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321" behindDoc="0" locked="0" layoutInCell="1" allowOverlap="1">
            <wp:simplePos x="0" y="0"/>
            <wp:positionH relativeFrom="page">
              <wp:posOffset>5981065</wp:posOffset>
            </wp:positionH>
            <wp:positionV relativeFrom="paragraph">
              <wp:posOffset>-1167638</wp:posOffset>
            </wp:positionV>
            <wp:extent cx="9525" cy="6448425"/>
            <wp:effectExtent l="0" t="0" r="0" b="0"/>
            <wp:wrapNone/>
            <wp:docPr id="1244" name="Freeform 1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6448425"/>
                    </a:xfrm>
                    <a:custGeom>
                      <a:rect l="l" t="t" r="r" b="b"/>
                      <a:pathLst>
                        <a:path w="9525" h="64484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6448425"/>
                          </a:cubicBezTo>
                          <a:cubicBezTo>
                            <a:pt x="9525" y="6448425"/>
                            <a:pt x="9525" y="6448425"/>
                            <a:pt x="0" y="6448425"/>
                          </a:cubicBezTo>
                          <a:cubicBezTo>
                            <a:pt x="0" y="6448425"/>
                            <a:pt x="0" y="64484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403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3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1736" w:space="494"/>
            <w:col w:w="1362" w:space="342"/>
            <w:col w:w="3556" w:space="263"/>
            <w:col w:w="850" w:space="24"/>
            <w:col w:w="1679" w:space="0"/>
          </w:cols>
          <w:docGrid w:linePitch="360"/>
        </w:sectPr>
        <w:spacing w:before="0" w:after="0" w:line="180" w:lineRule="exact"/>
        <w:ind w:left="-80" w:right="40" w:firstLine="0"/>
        <w:jc w:val="right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8293" w:right="0" w:firstLine="0"/>
      </w:pPr>
      <w:r/>
      <w:r>
        <w:rPr baseline="0" dirty="0">
          <w:rFonts w:ascii="Source Sans Pro" w:hAnsi="Source Sans Pro" w:eastAsia="Source Sans Pro" w:cs="Source Sans Pro"/>
          <w:i/>
          <w:iCs/>
          <w:color w:val="000000"/>
          <w:spacing w:val="-1"/>
          <w:sz w:val="18"/>
          <w:szCs w:val="18"/>
          <w:lang w:val="en-GB" w:bidi="en-GB"/>
        </w:rPr>
        <w:t>CYCLIC OPERATIONS 12000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719962</wp:posOffset>
            </wp:positionH>
            <wp:positionV relativeFrom="paragraph">
              <wp:posOffset>75311</wp:posOffset>
            </wp:positionV>
            <wp:extent cx="6120004" cy="12700"/>
            <wp:effectExtent l="0" t="0" r="0" b="0"/>
            <wp:wrapNone/>
            <wp:docPr id="1245" name="Freeform 1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12700"/>
                    </a:xfrm>
                    <a:custGeom>
                      <a:rect l="l" t="t" r="r" b="b"/>
                      <a:pathLst>
                        <a:path w="6120004" h="12700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12700"/>
                          </a:cubicBezTo>
                          <a:cubicBezTo>
                            <a:pt x="6120004" y="12700"/>
                            <a:pt x="6120004" y="12700"/>
                            <a:pt x="0" y="12700"/>
                          </a:cubicBezTo>
                          <a:cubicBezTo>
                            <a:pt x="0" y="12700"/>
                            <a:pt x="0" y="12700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docGrid w:linePitch="360"/>
        </w:sectPr>
        <w:spacing w:before="0" w:after="0" w:line="360" w:lineRule="exact"/>
        <w:ind w:left="613" w:right="0" w:firstLine="0"/>
      </w:pPr>
      <w:bookmarkStart w:name="CYCLIC OPERATIONS 12000" w:id="16"/>
      <w:bookmarkEnd w:id="16"/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36"/>
          <w:szCs w:val="36"/>
          <w:lang w:val="en-GB" w:bidi="en-GB"/>
        </w:rPr>
        <w:t>16 </w:t>
      </w:r>
      <w:r>
        <w:rPr baseline="0" dirty="0">
          <w:rFonts w:ascii="Source Sans Pro" w:hAnsi="Source Sans Pro" w:eastAsia="Source Sans Pro" w:cs="Source Sans Pro"/>
          <w:color w:val="000000"/>
          <w:spacing w:val="24"/>
          <w:sz w:val="36"/>
          <w:szCs w:val="36"/>
          <w:lang w:val="en-GB" w:bidi="en-GB"/>
        </w:rPr>
        <w:t> </w:t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36"/>
          <w:szCs w:val="36"/>
          <w:lang w:val="en-GB" w:bidi="en-GB"/>
        </w:rPr>
        <w:t>CYCLIC OPERATIONS 12000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748" w:right="537" w:firstLine="0"/>
      </w:pPr>
      <w:r>
        <w:drawing>
          <wp:anchor simplePos="0" relativeHeight="251658244" behindDoc="1" locked="0" layoutInCell="1" allowOverlap="1">
            <wp:simplePos x="0" y="0"/>
            <wp:positionH relativeFrom="page">
              <wp:posOffset>724788</wp:posOffset>
            </wp:positionH>
            <wp:positionV relativeFrom="line">
              <wp:posOffset>52300</wp:posOffset>
            </wp:positionV>
            <wp:extent cx="1053592" cy="542925"/>
            <wp:effectExtent l="0" t="0" r="0" b="0"/>
            <wp:wrapNone/>
            <wp:docPr id="1246" name="Freeform 1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53592" cy="542925"/>
                    </a:xfrm>
                    <a:custGeom>
                      <a:rect l="l" t="t" r="r" b="b"/>
                      <a:pathLst>
                        <a:path w="1053592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53592" y="0"/>
                          </a:cubicBezTo>
                          <a:cubicBezTo>
                            <a:pt x="1053592" y="0"/>
                            <a:pt x="1053592" y="0"/>
                            <a:pt x="1053592" y="542925"/>
                          </a:cubicBezTo>
                          <a:cubicBezTo>
                            <a:pt x="1053592" y="542925"/>
                            <a:pt x="1053592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45" behindDoc="1" locked="0" layoutInCell="1" allowOverlap="1">
            <wp:simplePos x="0" y="0"/>
            <wp:positionH relativeFrom="page">
              <wp:posOffset>1778380</wp:posOffset>
            </wp:positionH>
            <wp:positionV relativeFrom="line">
              <wp:posOffset>52300</wp:posOffset>
            </wp:positionV>
            <wp:extent cx="948183" cy="542925"/>
            <wp:effectExtent l="0" t="0" r="0" b="0"/>
            <wp:wrapNone/>
            <wp:docPr id="1247" name="Freeform 1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48183" cy="542925"/>
                    </a:xfrm>
                    <a:custGeom>
                      <a:rect l="l" t="t" r="r" b="b"/>
                      <a:pathLst>
                        <a:path w="948183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48183" y="0"/>
                          </a:cubicBezTo>
                          <a:cubicBezTo>
                            <a:pt x="948183" y="0"/>
                            <a:pt x="948183" y="0"/>
                            <a:pt x="948183" y="542925"/>
                          </a:cubicBezTo>
                          <a:cubicBezTo>
                            <a:pt x="948183" y="542925"/>
                            <a:pt x="948183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4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48" name="Freeform 1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>
        <w:drawing>
          <wp:anchor simplePos="0" relativeHeight="25165828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-687729</wp:posOffset>
            </wp:positionV>
            <wp:extent cx="6120004" cy="3809999"/>
            <wp:effectExtent l="0" t="0" r="0" b="0"/>
            <wp:wrapNone/>
            <wp:docPr id="1249" name="Freeform 1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20004" cy="3809999"/>
                    </a:xfrm>
                    <a:custGeom>
                      <a:rect l="l" t="t" r="r" b="b"/>
                      <a:pathLst>
                        <a:path w="6120004" h="3809999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20004" y="0"/>
                          </a:cubicBezTo>
                          <a:cubicBezTo>
                            <a:pt x="6120004" y="0"/>
                            <a:pt x="6120004" y="0"/>
                            <a:pt x="6120004" y="3809999"/>
                          </a:cubicBezTo>
                          <a:cubicBezTo>
                            <a:pt x="6120004" y="3809999"/>
                            <a:pt x="6120004" y="3809999"/>
                            <a:pt x="0" y="3809999"/>
                          </a:cubicBezTo>
                          <a:close/>
                          <a:moveTo>
                            <a:pt x="0" y="0"/>
                          </a:moveTo>
                          <a:moveTo>
                            <a:pt x="9525" y="9525"/>
                          </a:moveTo>
                          <a:cubicBezTo>
                            <a:pt x="9525" y="9525"/>
                            <a:pt x="9525" y="9525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6110479" y="3800474"/>
                          </a:cubicBezTo>
                          <a:cubicBezTo>
                            <a:pt x="6110479" y="3800474"/>
                            <a:pt x="6110479" y="3800474"/>
                            <a:pt x="9525" y="3800474"/>
                          </a:cubicBezTo>
                          <a:close/>
                          <a:moveTo>
                            <a:pt x="9525" y="9525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288" behindDoc="0" locked="0" layoutInCell="1" allowOverlap="1">
            <wp:simplePos x="0" y="0"/>
            <wp:positionH relativeFrom="page">
              <wp:posOffset>1773554</wp:posOffset>
            </wp:positionH>
            <wp:positionV relativeFrom="line">
              <wp:posOffset>-683030</wp:posOffset>
            </wp:positionV>
            <wp:extent cx="9525" cy="3800474"/>
            <wp:effectExtent l="0" t="0" r="0" b="0"/>
            <wp:wrapNone/>
            <wp:docPr id="1250" name="Freeform 1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800474"/>
                    </a:xfrm>
                    <a:custGeom>
                      <a:rect l="l" t="t" r="r" b="b"/>
                      <a:pathLst>
                        <a:path w="9525" h="38004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800474"/>
                          </a:cubicBezTo>
                          <a:cubicBezTo>
                            <a:pt x="9525" y="3800474"/>
                            <a:pt x="9525" y="3800474"/>
                            <a:pt x="0" y="3800474"/>
                          </a:cubicBezTo>
                          <a:cubicBezTo>
                            <a:pt x="0" y="3800474"/>
                            <a:pt x="0" y="38004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12000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3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251" name="Freeform 1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12001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2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128778</wp:posOffset>
            </wp:positionV>
            <wp:extent cx="6110479" cy="9525"/>
            <wp:effectExtent l="0" t="0" r="0" b="0"/>
            <wp:wrapNone/>
            <wp:docPr id="1252" name="Freeform 1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12003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1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53" name="Freeform 1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12004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80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151638</wp:posOffset>
            </wp:positionV>
            <wp:extent cx="6110479" cy="9525"/>
            <wp:effectExtent l="0" t="0" r="0" b="0"/>
            <wp:wrapNone/>
            <wp:docPr id="1254" name="Freeform 12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12005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79" behindDoc="0" locked="0" layoutInCell="1" allowOverlap="1">
            <wp:simplePos x="0" y="0"/>
            <wp:positionH relativeFrom="page">
              <wp:posOffset>724788</wp:posOffset>
            </wp:positionH>
            <wp:positionV relativeFrom="paragraph">
              <wp:posOffset>128777</wp:posOffset>
            </wp:positionV>
            <wp:extent cx="6110479" cy="9525"/>
            <wp:effectExtent l="0" t="0" r="0" b="0"/>
            <wp:wrapNone/>
            <wp:docPr id="1255" name="Freeform 1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110479" cy="9525"/>
                    </a:xfrm>
                    <a:custGeom>
                      <a:rect l="l" t="t" r="r" b="b"/>
                      <a:pathLst>
                        <a:path w="6110479" h="95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6110479" y="0"/>
                          </a:cubicBezTo>
                          <a:cubicBezTo>
                            <a:pt x="6110479" y="0"/>
                            <a:pt x="6110479" y="0"/>
                            <a:pt x="6110479" y="9525"/>
                          </a:cubicBezTo>
                          <a:cubicBezTo>
                            <a:pt x="6110479" y="9525"/>
                            <a:pt x="6110479" y="9525"/>
                            <a:pt x="0" y="9525"/>
                          </a:cubicBezTo>
                          <a:cubicBezTo>
                            <a:pt x="0" y="9525"/>
                            <a:pt x="0" y="95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748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5"/>
          <w:sz w:val="20"/>
          <w:szCs w:val="20"/>
          <w:lang w:val="en-GB" w:bidi="en-GB"/>
        </w:rPr>
        <w:t>12011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80" w:lineRule="exact"/>
        <w:ind w:left="613" w:right="0" w:firstLine="0"/>
      </w:pPr>
      <w:r>
        <w:drawing>
          <wp:anchor simplePos="0" relativeHeight="251658339" behindDoc="1" locked="0" layoutInCell="1" allowOverlap="1">
            <wp:simplePos x="0" y="0"/>
            <wp:positionH relativeFrom="page">
              <wp:posOffset>719962</wp:posOffset>
            </wp:positionH>
            <wp:positionV relativeFrom="line">
              <wp:posOffset>-81280</wp:posOffset>
            </wp:positionV>
            <wp:extent cx="5455666" cy="288035"/>
            <wp:effectExtent l="0" t="0" r="0" b="0"/>
            <wp:wrapNone/>
            <wp:docPr id="1256" name="Freeform 12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455666" cy="288035"/>
                    </a:xfrm>
                    <a:custGeom>
                      <a:rect l="l" t="t" r="r" b="b"/>
                      <a:pathLst>
                        <a:path w="5455666" h="28803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5455666" y="0"/>
                          </a:cubicBezTo>
                          <a:cubicBezTo>
                            <a:pt x="5455666" y="0"/>
                            <a:pt x="5455666" y="0"/>
                            <a:pt x="5455666" y="288035"/>
                          </a:cubicBezTo>
                          <a:cubicBezTo>
                            <a:pt x="5455666" y="288035"/>
                            <a:pt x="5455666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259460"/>
                          </a:cubicBezTo>
                          <a:cubicBezTo>
                            <a:pt x="0" y="259460"/>
                            <a:pt x="0" y="259460"/>
                            <a:pt x="5427091" y="259460"/>
                          </a:cubicBezTo>
                          <a:cubicBezTo>
                            <a:pt x="5427091" y="259460"/>
                            <a:pt x="5427091" y="259460"/>
                            <a:pt x="5427091" y="28574"/>
                          </a:cubicBezTo>
                          <a:cubicBezTo>
                            <a:pt x="5427091" y="28574"/>
                            <a:pt x="5427091" y="28574"/>
                            <a:pt x="0" y="28574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2"/>
          <w:sz w:val="18"/>
          <w:szCs w:val="18"/>
          <w:lang w:val="en-GB" w:bidi="en-GB"/>
        </w:rPr>
        <w:t>Sp-AccessRights-2511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252" w:firstLine="0"/>
      </w:pP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NAME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15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INITIALIZE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CYCLE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CREATE CYCLE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4"/>
          <w:sz w:val="20"/>
          <w:szCs w:val="20"/>
          <w:lang w:val="en-GB" w:bidi="en-GB"/>
        </w:rPr>
        <w:t>END 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PAUSE 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3"/>
          <w:sz w:val="20"/>
          <w:szCs w:val="20"/>
          <w:lang w:val="en-GB" w:bidi="en-GB"/>
        </w:rPr>
        <w:t>RESUME 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0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Cyclic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Operation  </w:t>
      </w:r>
      <w:r/>
      <w:r>
        <w:rPr baseline="0" dirty="0">
          <w:rFonts w:ascii="Source Sans Pro" w:hAnsi="Source Sans Pro" w:eastAsia="Source Sans Pro" w:cs="Source Sans Pro"/>
          <w:color w:val="000000"/>
          <w:spacing w:val="-2"/>
          <w:sz w:val="20"/>
          <w:szCs w:val="20"/>
          <w:lang w:val="en-GB" w:bidi="en-GB"/>
        </w:rPr>
        <w:t>Pause reasons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6" behindDoc="1" locked="0" layoutInCell="1" allowOverlap="1">
            <wp:simplePos x="0" y="0"/>
            <wp:positionH relativeFrom="page">
              <wp:posOffset>2726563</wp:posOffset>
            </wp:positionH>
            <wp:positionV relativeFrom="line">
              <wp:posOffset>-140105</wp:posOffset>
            </wp:positionV>
            <wp:extent cx="1855977" cy="542925"/>
            <wp:effectExtent l="0" t="0" r="0" b="0"/>
            <wp:wrapNone/>
            <wp:docPr id="1257" name="Freeform 12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55977" cy="542925"/>
                    </a:xfrm>
                    <a:custGeom>
                      <a:rect l="l" t="t" r="r" b="b"/>
                      <a:pathLst>
                        <a:path w="1855977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855977" y="0"/>
                          </a:cubicBezTo>
                          <a:cubicBezTo>
                            <a:pt x="1855977" y="0"/>
                            <a:pt x="1855977" y="0"/>
                            <a:pt x="1855977" y="542925"/>
                          </a:cubicBezTo>
                          <a:cubicBezTo>
                            <a:pt x="1855977" y="542925"/>
                            <a:pt x="1855977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DESCRIPTION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39" w:firstLine="0"/>
      </w:pPr>
      <w:r>
        <w:drawing>
          <wp:anchor simplePos="0" relativeHeight="251658287" behindDoc="0" locked="0" layoutInCell="1" allowOverlap="1">
            <wp:simplePos x="0" y="0"/>
            <wp:positionH relativeFrom="page">
              <wp:posOffset>2721864</wp:posOffset>
            </wp:positionH>
            <wp:positionV relativeFrom="line">
              <wp:posOffset>-656995</wp:posOffset>
            </wp:positionV>
            <wp:extent cx="9525" cy="3800474"/>
            <wp:effectExtent l="0" t="0" r="0" b="0"/>
            <wp:wrapNone/>
            <wp:docPr id="1258" name="Freeform 12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800474"/>
                    </a:xfrm>
                    <a:custGeom>
                      <a:rect l="l" t="t" r="r" b="b"/>
                      <a:pathLst>
                        <a:path w="9525" h="38004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800474"/>
                          </a:cubicBezTo>
                          <a:cubicBezTo>
                            <a:pt x="9525" y="3800474"/>
                            <a:pt x="9525" y="3800474"/>
                            <a:pt x="0" y="3800474"/>
                          </a:cubicBezTo>
                          <a:cubicBezTo>
                            <a:pt x="0" y="3800474"/>
                            <a:pt x="0" y="38004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Initialize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 Cycle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20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Create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 Cycle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End 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Pause the 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82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Allows the user to Resume the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CO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0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40" w:lineRule="exact"/>
        <w:ind w:left="0" w:right="-27" w:firstLine="0"/>
      </w:pP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Access the sub-menu “Cyclic  </w:t>
      </w:r>
      <w:r/>
      <w:r>
        <w:rPr baseline="0" dirty="0">
          <w:rFonts w:ascii="Source Sans Pro" w:hAnsi="Source Sans Pro" w:eastAsia="Source Sans Pro" w:cs="Source Sans Pro"/>
          <w:color w:val="000000"/>
          <w:spacing w:val="-1"/>
          <w:sz w:val="20"/>
          <w:szCs w:val="20"/>
          <w:lang w:val="en-GB" w:bidi="en-GB"/>
        </w:rPr>
        <w:t>Operation Pause reasons” from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the main menu of PI  </w:t>
      </w:r>
      <w:r/>
      <w:r>
        <w:rPr baseline="0" dirty="0">
          <w:rFonts w:ascii="Source Sans Pro" w:hAnsi="Source Sans Pro" w:eastAsia="Source Sans Pro" w:cs="Source Sans Pro"/>
          <w:color w:val="000000"/>
          <w:sz w:val="20"/>
          <w:szCs w:val="20"/>
          <w:lang w:val="en-GB" w:bidi="en-GB"/>
        </w:rPr>
        <w:t>Management.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2" w:after="0" w:line="240" w:lineRule="exact"/>
        <w:ind w:left="0" w:right="-40" w:firstLine="0"/>
      </w:pPr>
      <w:r>
        <w:drawing>
          <wp:anchor simplePos="0" relativeHeight="251658247" behindDoc="1" locked="0" layoutInCell="1" allowOverlap="1">
            <wp:simplePos x="0" y="0"/>
            <wp:positionH relativeFrom="page">
              <wp:posOffset>4582540</wp:posOffset>
            </wp:positionH>
            <wp:positionV relativeFrom="line">
              <wp:posOffset>78970</wp:posOffset>
            </wp:positionV>
            <wp:extent cx="1085596" cy="542925"/>
            <wp:effectExtent l="0" t="0" r="0" b="0"/>
            <wp:wrapNone/>
            <wp:docPr id="1259" name="Freeform 12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5596" cy="542925"/>
                    </a:xfrm>
                    <a:custGeom>
                      <a:rect l="l" t="t" r="r" b="b"/>
                      <a:pathLst>
                        <a:path w="1085596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085596" y="0"/>
                          </a:cubicBezTo>
                          <a:cubicBezTo>
                            <a:pt x="1085596" y="0"/>
                            <a:pt x="1085596" y="0"/>
                            <a:pt x="1085596" y="542925"/>
                          </a:cubicBezTo>
                          <a:cubicBezTo>
                            <a:pt x="1085596" y="542925"/>
                            <a:pt x="1085596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z w:val="20"/>
          <w:szCs w:val="20"/>
          <w:lang w:val="en-GB" w:bidi="en-GB"/>
        </w:rPr>
        <w:t>HAS TO  </w:t>
      </w:r>
      <w:r/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3"/>
          <w:sz w:val="20"/>
          <w:szCs w:val="20"/>
          <w:lang w:val="en-GB" w:bidi="en-GB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6" behindDoc="0" locked="0" layoutInCell="1" allowOverlap="1">
            <wp:simplePos x="0" y="0"/>
            <wp:positionH relativeFrom="page">
              <wp:posOffset>4577841</wp:posOffset>
            </wp:positionH>
            <wp:positionV relativeFrom="line">
              <wp:posOffset>-683030</wp:posOffset>
            </wp:positionV>
            <wp:extent cx="9525" cy="3800474"/>
            <wp:effectExtent l="0" t="0" r="0" b="0"/>
            <wp:wrapNone/>
            <wp:docPr id="1260" name="Freeform 12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800474"/>
                    </a:xfrm>
                    <a:custGeom>
                      <a:rect l="l" t="t" r="r" b="b"/>
                      <a:pathLst>
                        <a:path w="9525" h="38004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800474"/>
                          </a:cubicBezTo>
                          <a:cubicBezTo>
                            <a:pt x="9525" y="3800474"/>
                            <a:pt x="9525" y="3800474"/>
                            <a:pt x="0" y="3800474"/>
                          </a:cubicBezTo>
                          <a:cubicBezTo>
                            <a:pt x="0" y="3800474"/>
                            <a:pt x="0" y="38004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spacing w:after="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48" behindDoc="1" locked="0" layoutInCell="1" allowOverlap="1">
            <wp:simplePos x="0" y="0"/>
            <wp:positionH relativeFrom="page">
              <wp:posOffset>5668136</wp:posOffset>
            </wp:positionH>
            <wp:positionV relativeFrom="line">
              <wp:posOffset>-140105</wp:posOffset>
            </wp:positionV>
            <wp:extent cx="1167131" cy="542925"/>
            <wp:effectExtent l="0" t="0" r="0" b="0"/>
            <wp:wrapNone/>
            <wp:docPr id="1261" name="Freeform 12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67131" cy="542925"/>
                    </a:xfrm>
                    <a:custGeom>
                      <a:rect l="l" t="t" r="r" b="b"/>
                      <a:pathLst>
                        <a:path w="1167131" h="542925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1167131" y="0"/>
                          </a:cubicBezTo>
                          <a:cubicBezTo>
                            <a:pt x="1167131" y="0"/>
                            <a:pt x="1167131" y="0"/>
                            <a:pt x="1167131" y="542925"/>
                          </a:cubicBezTo>
                          <a:cubicBezTo>
                            <a:pt x="1167131" y="542925"/>
                            <a:pt x="1167131" y="542925"/>
                            <a:pt x="0" y="542925"/>
                          </a:cubicBezTo>
                          <a:cubicBezTo>
                            <a:pt x="0" y="542925"/>
                            <a:pt x="0" y="542925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F0F0F0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b/>
          <w:bCs/>
          <w:color w:val="000000"/>
          <w:spacing w:val="-2"/>
          <w:sz w:val="20"/>
          <w:szCs w:val="20"/>
          <w:lang w:val="en-GB" w:bidi="en-GB"/>
        </w:rPr>
        <w:t>CAN BE MODIFIED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>
        <w:drawing>
          <wp:anchor simplePos="0" relativeHeight="251658285" behindDoc="0" locked="0" layoutInCell="1" allowOverlap="1">
            <wp:simplePos x="0" y="0"/>
            <wp:positionH relativeFrom="page">
              <wp:posOffset>5663438</wp:posOffset>
            </wp:positionH>
            <wp:positionV relativeFrom="line">
              <wp:posOffset>-683030</wp:posOffset>
            </wp:positionV>
            <wp:extent cx="9525" cy="3800474"/>
            <wp:effectExtent l="0" t="0" r="0" b="0"/>
            <wp:wrapNone/>
            <wp:docPr id="1262" name="Freeform 12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525" cy="3800474"/>
                    </a:xfrm>
                    <a:custGeom>
                      <a:rect l="l" t="t" r="r" b="b"/>
                      <a:pathLst>
                        <a:path w="9525" h="3800474">
                          <a:moveTo>
                            <a:pt x="0" y="0"/>
                          </a:moveTo>
                          <a:cubicBezTo>
                            <a:pt x="0" y="0"/>
                            <a:pt x="0" y="0"/>
                            <a:pt x="9525" y="0"/>
                          </a:cubicBezTo>
                          <a:cubicBezTo>
                            <a:pt x="9525" y="0"/>
                            <a:pt x="9525" y="0"/>
                            <a:pt x="9525" y="3800474"/>
                          </a:cubicBezTo>
                          <a:cubicBezTo>
                            <a:pt x="9525" y="3800474"/>
                            <a:pt x="9525" y="3800474"/>
                            <a:pt x="0" y="3800474"/>
                          </a:cubicBezTo>
                          <a:cubicBezTo>
                            <a:pt x="0" y="3800474"/>
                            <a:pt x="0" y="3800474"/>
                            <a:pt x="0" y="0"/>
                          </a:cubicBezTo>
                          <a:close/>
                          <a:moveTo>
                            <a:pt x="0" y="0"/>
                          </a:moveTo>
                        </a:path>
                      </a:pathLst>
                    </a:custGeom>
                    <a:solidFill>
                      <a:srgbClr val="DDDDDD">
                        <a:alpha val="10000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after="1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0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199" w:lineRule="exact"/>
        <w:ind w:left="0" w:right="0" w:firstLine="0"/>
      </w:pPr>
      <w:r/>
      <w:r>
        <w:rPr baseline="0" dirty="0">
          <w:rFonts w:ascii="Source Sans Pro" w:hAnsi="Source Sans Pro" w:eastAsia="Source Sans Pro" w:cs="Source Sans Pro"/>
          <w:color w:val="000000"/>
          <w:spacing w:val="-11"/>
          <w:sz w:val="20"/>
          <w:szCs w:val="20"/>
          <w:lang w:val="en-GB" w:bidi="en-GB"/>
        </w:rPr>
        <w:t>No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9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905" w:h="16837"/>
          <w:pgMar w:top="343" w:right="500" w:bottom="275" w:left="500" w:header="708" w:footer="708" w:gutter="0"/>
          <w:cols w:num="5" w:space="0" w:equalWidth="0">
            <w:col w:w="2313" w:space="114"/>
            <w:col w:w="1260" w:space="232"/>
            <w:col w:w="2667" w:space="254"/>
            <w:col w:w="850" w:space="858"/>
            <w:col w:w="1757" w:space="0"/>
          </w:cols>
          <w:docGrid w:linePitch="360"/>
        </w:sectPr>
        <w:spacing w:before="0" w:after="0" w:line="180" w:lineRule="exact"/>
        <w:ind w:left="1519" w:right="0" w:firstLine="0"/>
      </w:pPr>
      <w:r>
        <w:drawing>
          <wp:anchor simplePos="0" relativeHeight="251658341" behindDoc="1" locked="0" layoutInCell="1" allowOverlap="1">
            <wp:simplePos x="0" y="0"/>
            <wp:positionH relativeFrom="page">
              <wp:posOffset>6175628</wp:posOffset>
            </wp:positionH>
            <wp:positionV relativeFrom="line">
              <wp:posOffset>-81280</wp:posOffset>
            </wp:positionV>
            <wp:extent cx="664338" cy="288035"/>
            <wp:effectExtent l="0" t="0" r="0" b="0"/>
            <wp:wrapNone/>
            <wp:docPr id="1263" name="Freeform 12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64338" cy="288035"/>
                    </a:xfrm>
                    <a:custGeom>
                      <a:rect l="l" t="t" r="r" b="b"/>
                      <a:pathLst>
                        <a:path w="664338" h="288035">
                          <a:moveTo>
                            <a:pt x="664338" y="288035"/>
                          </a:moveTo>
                          <a:cubicBezTo>
                            <a:pt x="664338" y="288035"/>
                            <a:pt x="664338" y="288035"/>
                            <a:pt x="0" y="288035"/>
                          </a:cubicBezTo>
                          <a:cubicBezTo>
                            <a:pt x="0" y="288035"/>
                            <a:pt x="0" y="288035"/>
                            <a:pt x="0" y="0"/>
                          </a:cubicBezTo>
                          <a:cubicBezTo>
                            <a:pt x="0" y="0"/>
                            <a:pt x="0" y="0"/>
                            <a:pt x="664338" y="0"/>
                          </a:cubicBezTo>
                          <a:cubicBezTo>
                            <a:pt x="664338" y="0"/>
                            <a:pt x="664338" y="0"/>
                            <a:pt x="664338" y="28574"/>
                          </a:cubicBezTo>
                          <a:cubicBezTo>
                            <a:pt x="664338" y="28574"/>
                            <a:pt x="664338" y="28574"/>
                            <a:pt x="28575" y="28574"/>
                          </a:cubicBezTo>
                          <a:cubicBezTo>
                            <a:pt x="28575" y="28574"/>
                            <a:pt x="28575" y="28574"/>
                            <a:pt x="28575" y="259460"/>
                          </a:cubicBezTo>
                          <a:cubicBezTo>
                            <a:pt x="28575" y="259460"/>
                            <a:pt x="28575" y="259460"/>
                            <a:pt x="664338" y="259460"/>
                          </a:cubicBezTo>
                          <a:close/>
                          <a:moveTo>
                            <a:pt x="664338" y="288035"/>
                          </a:moveTo>
                        </a:path>
                      </a:pathLst>
                    </a:custGeom>
                    <a:solidFill>
                      <a:srgbClr val="000000">
                        <a:alpha val="0"/>
                      </a:srgbClr>
                    </a:solidFill>
                    <a:ln w="9525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ource Sans Pro" w:hAnsi="Source Sans Pro" w:eastAsia="Source Sans Pro" w:cs="Source Sans Pro"/>
          <w:color w:val="000000"/>
          <w:spacing w:val="-11"/>
          <w:sz w:val="18"/>
          <w:szCs w:val="18"/>
          <w:lang w:val="en-GB" w:bidi="en-GB"/>
        </w:rPr>
        <w:t>55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r/>
    </w:p>
    <w:sectPr>
      <w:type w:val="continuous"/>
      <w:pgSz w:w="11905" w:h="16837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image" Target="media/image100.png"/><Relationship Id="rId105" Type="http://schemas.openxmlformats.org/officeDocument/2006/relationships/hyperlink" TargetMode="External" Target="https://www.siemens.com/cybersecurity-industry"/><Relationship Id="rId106" Type="http://schemas.openxmlformats.org/officeDocument/2006/relationships/hyperlink" TargetMode="External" Target="https://www.siemens.com/cer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2025-12-30T10:08:35Z</dcterms:created>
  <dcterms:modified xsi:type="dcterms:W3CDTF">2025-12-30T10:08:35Z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